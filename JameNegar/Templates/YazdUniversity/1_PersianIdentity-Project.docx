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7E6E14FE" w:rsidR="00F85E51" w:rsidRPr="00F85E51" w:rsidRDefault="00583148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602851DA" wp14:editId="1E939C2C">
                <wp:extent cx="531553" cy="1781175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53" cy="180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4E235A39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 xml:space="preserve"> جامع علمی</w:t>
          </w:r>
          <w:r w:rsidR="00DB1D9D">
            <w:rPr>
              <w:rFonts w:hint="cs"/>
              <w:b/>
              <w:bCs/>
              <w:sz w:val="26"/>
              <w:szCs w:val="26"/>
              <w:rtl/>
            </w:rPr>
            <w:t>-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>کاربردی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EndPr/>
      <w:sdtContent>
        <w:p w14:paraId="68ED2122" w14:textId="559AE0DB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>
            <w:rPr>
              <w:rFonts w:hint="cs"/>
              <w:b/>
              <w:bCs/>
              <w:sz w:val="22"/>
              <w:szCs w:val="24"/>
              <w:rtl/>
            </w:rPr>
            <w:t>واحد استان یزد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واحد)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EndPr/>
      <w:sdtContent>
        <w:p w14:paraId="6C1CFED9" w14:textId="16F79395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583148">
            <w:rPr>
              <w:b/>
              <w:bCs/>
              <w:sz w:val="22"/>
              <w:szCs w:val="24"/>
              <w:rtl/>
            </w:rPr>
            <w:t>مرکز آموزش علم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کاربرد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شرکت شهرک ها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صنعت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اردکان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مرکز آموزشی)</w:t>
          </w:r>
        </w:p>
      </w:sdtContent>
    </w:sdt>
    <w:p w14:paraId="072EFA9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  <w:lang w:bidi="fa-IR"/>
        </w:rPr>
      </w:pPr>
    </w:p>
    <w:p w14:paraId="304F89CF" w14:textId="58598F58" w:rsidR="00F85E51" w:rsidRPr="00F85E51" w:rsidRDefault="001766A8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26"/>
            <w:szCs w:val="26"/>
            <w:rtl/>
          </w:rPr>
          <w:tag w:val="_field_Type_Fa"/>
          <w:id w:val="912582216"/>
          <w:placeholder>
            <w:docPart w:val="B030A7FFCCDD44DDBDCB5A4CF651FFEF"/>
          </w:placeholder>
        </w:sdtPr>
        <w:sdtEndPr/>
        <w:sdtContent>
          <w:r w:rsidR="00D86DBF" w:rsidRPr="00440B5F">
            <w:rPr>
              <w:rFonts w:hint="cs"/>
              <w:b/>
              <w:bCs/>
              <w:sz w:val="26"/>
              <w:szCs w:val="26"/>
              <w:rtl/>
            </w:rPr>
            <w:t>کارشناسی ناپیوسته (فیلد مقطع تحصیلی)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26"/>
            <w:szCs w:val="26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D86DBF" w:rsidRPr="00440B5F">
            <w:rPr>
              <w:rFonts w:hint="cs"/>
              <w:b/>
              <w:bCs/>
              <w:sz w:val="26"/>
              <w:szCs w:val="26"/>
              <w:rtl/>
            </w:rPr>
            <w:t>فیلد رشته تحصیلی</w:t>
          </w:r>
        </w:sdtContent>
      </w:sdt>
    </w:p>
    <w:p w14:paraId="76668AB6" w14:textId="5C0F49FD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p w14:paraId="56E451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4C2561EA" w14:textId="26E4D740" w:rsidR="00D86DBF" w:rsidRPr="00F85E51" w:rsidRDefault="00C90844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عنوان پروژه</w:t>
      </w:r>
      <w:r w:rsidR="00D86DBF">
        <w:rPr>
          <w:rFonts w:hint="cs"/>
          <w:rtl/>
        </w:rPr>
        <w:t>:</w:t>
      </w:r>
    </w:p>
    <w:sdt>
      <w:sdtPr>
        <w:rPr>
          <w:b/>
          <w:bCs/>
          <w:sz w:val="36"/>
          <w:szCs w:val="36"/>
          <w:rtl/>
        </w:rPr>
        <w:tag w:val="_field_Title_Fa"/>
        <w:id w:val="-1844854484"/>
        <w:placeholder>
          <w:docPart w:val="285CFB0CC4D34906A3CA362DA71AF328"/>
        </w:placeholder>
      </w:sdtPr>
      <w:sdtEndPr/>
      <w:sdtContent>
        <w:p w14:paraId="512A38EE" w14:textId="596EF62D" w:rsidR="00D86DBF" w:rsidRPr="00440B5F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  <w:rtl/>
            </w:rPr>
          </w:pPr>
          <w:r w:rsidRPr="00440B5F">
            <w:rPr>
              <w:rFonts w:hint="cs"/>
              <w:b/>
              <w:bCs/>
              <w:sz w:val="36"/>
              <w:szCs w:val="36"/>
              <w:rtl/>
            </w:rPr>
            <w:t xml:space="preserve">فیلد </w:t>
          </w:r>
          <w:r w:rsidR="00C90844" w:rsidRPr="00440B5F">
            <w:rPr>
              <w:rFonts w:hint="cs"/>
              <w:b/>
              <w:bCs/>
              <w:sz w:val="36"/>
              <w:szCs w:val="36"/>
              <w:rtl/>
            </w:rPr>
            <w:t>عنوان پروژه</w:t>
          </w:r>
          <w:r w:rsidR="00D31149" w:rsidRPr="00440B5F">
            <w:rPr>
              <w:rFonts w:hint="cs"/>
              <w:b/>
              <w:bCs/>
              <w:sz w:val="36"/>
              <w:szCs w:val="36"/>
              <w:rtl/>
            </w:rPr>
            <w:t xml:space="preserve"> </w:t>
          </w:r>
        </w:p>
      </w:sdtContent>
    </w:sdt>
    <w:p w14:paraId="27D25B43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5174F855" w14:textId="77777777" w:rsidR="00440B5F" w:rsidRPr="00D31149" w:rsidRDefault="00440B5F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sdt>
      <w:sdtPr>
        <w:rPr>
          <w:rtl/>
        </w:rPr>
        <w:tag w:val="_field_Supervisor_Title_Fa"/>
        <w:id w:val="682173524"/>
        <w:placeholder>
          <w:docPart w:val="7C427412CF1D4B40B38824F7B7FF974F"/>
        </w:placeholder>
      </w:sdtPr>
      <w:sdtEndPr/>
      <w:sdtContent>
        <w:p w14:paraId="4C03E624" w14:textId="0F10C7C3" w:rsidR="00F85E51" w:rsidRPr="00440B5F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440B5F">
            <w:rPr>
              <w:rFonts w:hint="cs"/>
              <w:rtl/>
            </w:rPr>
            <w:t>مدرس</w:t>
          </w:r>
          <w:r w:rsidR="00C90844" w:rsidRPr="00440B5F">
            <w:rPr>
              <w:rFonts w:hint="cs"/>
              <w:rtl/>
            </w:rPr>
            <w:t xml:space="preserve"> راهنما</w:t>
          </w:r>
          <w:r w:rsidR="00F85E51" w:rsidRPr="00440B5F">
            <w:rPr>
              <w:rtl/>
            </w:rPr>
            <w:t>:</w:t>
          </w:r>
        </w:p>
      </w:sdtContent>
    </w:sdt>
    <w:sdt>
      <w:sdtPr>
        <w:rPr>
          <w:b/>
          <w:bCs/>
          <w:sz w:val="32"/>
          <w:szCs w:val="32"/>
          <w:rtl/>
        </w:rPr>
        <w:tag w:val="_field_Advisor_Fa"/>
        <w:id w:val="-318030213"/>
        <w:placeholder>
          <w:docPart w:val="3D4DC6A50309446F9D5EAD0AEDB70D0B"/>
        </w:placeholder>
      </w:sdtPr>
      <w:sdtEndPr/>
      <w:sdtContent>
        <w:p w14:paraId="4CA0D3E3" w14:textId="6F14A39E" w:rsidR="00F85E51" w:rsidRPr="00440B5F" w:rsidRDefault="00C90844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440B5F">
            <w:rPr>
              <w:rFonts w:hint="cs"/>
              <w:b/>
              <w:bCs/>
              <w:sz w:val="32"/>
              <w:szCs w:val="32"/>
              <w:rtl/>
            </w:rPr>
            <w:t xml:space="preserve">نام مدرس </w:t>
          </w:r>
          <w:r w:rsidR="003908B6" w:rsidRPr="00440B5F">
            <w:rPr>
              <w:rFonts w:hint="cs"/>
              <w:b/>
              <w:bCs/>
              <w:sz w:val="32"/>
              <w:szCs w:val="32"/>
              <w:rtl/>
            </w:rPr>
            <w:t>راهنما</w:t>
          </w:r>
        </w:p>
      </w:sdtContent>
    </w:sdt>
    <w:p w14:paraId="50ED79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655C64DE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lang w:bidi="fa-IR"/>
        </w:rPr>
      </w:pPr>
    </w:p>
    <w:sdt>
      <w:sdtPr>
        <w:rPr>
          <w:rtl/>
        </w:rPr>
        <w:tag w:val="_field_Author_Title_Fa"/>
        <w:id w:val="2063437123"/>
        <w:placeholder>
          <w:docPart w:val="222FA21C36034CD3A0A7A0A8AA047BB8"/>
        </w:placeholder>
      </w:sdtPr>
      <w:sdtEndPr/>
      <w:sdtContent>
        <w:p w14:paraId="24968CDD" w14:textId="372C765B" w:rsidR="00F85E51" w:rsidRPr="00440B5F" w:rsidRDefault="00C90844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440B5F">
            <w:rPr>
              <w:rFonts w:hint="cs"/>
              <w:rtl/>
            </w:rPr>
            <w:t>دانشجو</w:t>
          </w:r>
          <w:r w:rsidR="00F85E51" w:rsidRPr="00440B5F">
            <w:rPr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7DBDD16C" w:rsidR="00F85E51" w:rsidRPr="00440B5F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</w:rPr>
          </w:pPr>
          <w:r w:rsidRPr="00440B5F">
            <w:rPr>
              <w:rFonts w:hint="cs"/>
              <w:sz w:val="32"/>
              <w:szCs w:val="32"/>
              <w:rtl/>
            </w:rPr>
            <w:t xml:space="preserve">نام </w:t>
          </w:r>
          <w:r w:rsidR="00DB1D9D" w:rsidRPr="00440B5F">
            <w:rPr>
              <w:rFonts w:hint="cs"/>
              <w:sz w:val="32"/>
              <w:szCs w:val="32"/>
              <w:rtl/>
            </w:rPr>
            <w:t>دانشجو</w:t>
          </w:r>
        </w:p>
      </w:sdtContent>
    </w:sdt>
    <w:p w14:paraId="029E1451" w14:textId="77777777" w:rsidR="00D31149" w:rsidRDefault="00D31149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179B1B09" w14:textId="77777777" w:rsidR="00440B5F" w:rsidRPr="00D31149" w:rsidRDefault="00440B5F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5884676A" w14:textId="7F6BC648" w:rsidR="00F85E51" w:rsidRPr="00440B5F" w:rsidRDefault="00DB1D9D" w:rsidP="00260B1D">
      <w:pPr>
        <w:spacing w:after="0" w:afterAutospacing="0" w:line="264" w:lineRule="auto"/>
        <w:contextualSpacing/>
        <w:jc w:val="center"/>
        <w:rPr>
          <w:rtl/>
        </w:rPr>
      </w:pPr>
      <w:r w:rsidRPr="00440B5F">
        <w:rPr>
          <w:rFonts w:hint="cs"/>
          <w:rtl/>
        </w:rPr>
        <w:t>تاریخ ارائه</w:t>
      </w:r>
      <w:r w:rsidR="00D31149" w:rsidRPr="00440B5F">
        <w:rPr>
          <w:rFonts w:hint="cs"/>
          <w:rtl/>
        </w:rPr>
        <w:t>:</w:t>
      </w:r>
    </w:p>
    <w:sdt>
      <w:sdtPr>
        <w:rPr>
          <w:sz w:val="32"/>
          <w:szCs w:val="32"/>
          <w:rtl/>
        </w:rPr>
        <w:tag w:val="_field_DefenseDate_Fa"/>
        <w:id w:val="-1514832526"/>
        <w:placeholder>
          <w:docPart w:val="3D9899DAED494D7484C764AAA17C1A87"/>
        </w:placeholder>
      </w:sdtPr>
      <w:sdtEndPr/>
      <w:sdtContent>
        <w:p w14:paraId="6A8033A2" w14:textId="421ADED4" w:rsidR="00F85E51" w:rsidRPr="00440B5F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440B5F">
            <w:rPr>
              <w:rFonts w:hint="cs"/>
              <w:sz w:val="32"/>
              <w:szCs w:val="32"/>
              <w:rtl/>
            </w:rPr>
            <w:t>تاریخ دفاع</w:t>
          </w:r>
        </w:p>
      </w:sdtContent>
    </w:sdt>
    <w:p w14:paraId="23D681BC" w14:textId="77777777" w:rsidR="00522F46" w:rsidRPr="00640375" w:rsidRDefault="00522F46" w:rsidP="00640375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</w:rPr>
      </w:pPr>
    </w:p>
    <w:sectPr w:rsidR="00522F46" w:rsidRPr="00640375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06A9B" w14:textId="77777777" w:rsidR="001766A8" w:rsidRDefault="001766A8" w:rsidP="00522F46">
      <w:pPr>
        <w:spacing w:before="0" w:after="0"/>
      </w:pPr>
      <w:r>
        <w:separator/>
      </w:r>
    </w:p>
  </w:endnote>
  <w:endnote w:type="continuationSeparator" w:id="0">
    <w:p w14:paraId="75EFA940" w14:textId="77777777" w:rsidR="001766A8" w:rsidRDefault="001766A8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259BC" w14:textId="77777777" w:rsidR="001766A8" w:rsidRDefault="001766A8" w:rsidP="00522F46">
      <w:pPr>
        <w:spacing w:before="0" w:after="0"/>
      </w:pPr>
      <w:r>
        <w:separator/>
      </w:r>
    </w:p>
  </w:footnote>
  <w:footnote w:type="continuationSeparator" w:id="0">
    <w:p w14:paraId="600528A4" w14:textId="77777777" w:rsidR="001766A8" w:rsidRDefault="001766A8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766A8"/>
    <w:rsid w:val="00185A42"/>
    <w:rsid w:val="00186440"/>
    <w:rsid w:val="00187C0C"/>
    <w:rsid w:val="00194B79"/>
    <w:rsid w:val="001B4BE4"/>
    <w:rsid w:val="001B7DEF"/>
    <w:rsid w:val="001C2D21"/>
    <w:rsid w:val="00205FDD"/>
    <w:rsid w:val="002073AD"/>
    <w:rsid w:val="00213D0E"/>
    <w:rsid w:val="00225C25"/>
    <w:rsid w:val="002516AE"/>
    <w:rsid w:val="00260B1D"/>
    <w:rsid w:val="0026380D"/>
    <w:rsid w:val="00281377"/>
    <w:rsid w:val="00290200"/>
    <w:rsid w:val="002A1718"/>
    <w:rsid w:val="002A25CE"/>
    <w:rsid w:val="002B154F"/>
    <w:rsid w:val="002E5286"/>
    <w:rsid w:val="003248B6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40B5F"/>
    <w:rsid w:val="00462A21"/>
    <w:rsid w:val="00483681"/>
    <w:rsid w:val="004916A6"/>
    <w:rsid w:val="004C1E32"/>
    <w:rsid w:val="004D5E84"/>
    <w:rsid w:val="004E5F9E"/>
    <w:rsid w:val="00522F46"/>
    <w:rsid w:val="00573E52"/>
    <w:rsid w:val="00583148"/>
    <w:rsid w:val="00597E3C"/>
    <w:rsid w:val="005A4640"/>
    <w:rsid w:val="005C1DCF"/>
    <w:rsid w:val="00636DAB"/>
    <w:rsid w:val="00640375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D59A8"/>
    <w:rsid w:val="006E4B4C"/>
    <w:rsid w:val="006F26E4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2446"/>
    <w:rsid w:val="00A05A1E"/>
    <w:rsid w:val="00A12426"/>
    <w:rsid w:val="00A14787"/>
    <w:rsid w:val="00A22A82"/>
    <w:rsid w:val="00A32412"/>
    <w:rsid w:val="00A331E7"/>
    <w:rsid w:val="00A34615"/>
    <w:rsid w:val="00A46819"/>
    <w:rsid w:val="00A60151"/>
    <w:rsid w:val="00A832DA"/>
    <w:rsid w:val="00A97F30"/>
    <w:rsid w:val="00AC52B6"/>
    <w:rsid w:val="00AD12F5"/>
    <w:rsid w:val="00AF5DC3"/>
    <w:rsid w:val="00B004DD"/>
    <w:rsid w:val="00B022BE"/>
    <w:rsid w:val="00B05B2E"/>
    <w:rsid w:val="00B06A4A"/>
    <w:rsid w:val="00B47E7E"/>
    <w:rsid w:val="00B67802"/>
    <w:rsid w:val="00B74F18"/>
    <w:rsid w:val="00BC26DD"/>
    <w:rsid w:val="00BD3104"/>
    <w:rsid w:val="00C2565F"/>
    <w:rsid w:val="00C407AD"/>
    <w:rsid w:val="00C70A0D"/>
    <w:rsid w:val="00C90844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1149"/>
    <w:rsid w:val="00D42146"/>
    <w:rsid w:val="00D80BAD"/>
    <w:rsid w:val="00D86DBF"/>
    <w:rsid w:val="00D87BBC"/>
    <w:rsid w:val="00D938B1"/>
    <w:rsid w:val="00D9456C"/>
    <w:rsid w:val="00DB1D9D"/>
    <w:rsid w:val="00DB3AA4"/>
    <w:rsid w:val="00DD2845"/>
    <w:rsid w:val="00DE02B4"/>
    <w:rsid w:val="00E01CD0"/>
    <w:rsid w:val="00E10ED4"/>
    <w:rsid w:val="00E24FC8"/>
    <w:rsid w:val="00E30560"/>
    <w:rsid w:val="00E32BCC"/>
    <w:rsid w:val="00E51D65"/>
    <w:rsid w:val="00E5278A"/>
    <w:rsid w:val="00E67D15"/>
    <w:rsid w:val="00E81523"/>
    <w:rsid w:val="00E8205F"/>
    <w:rsid w:val="00E9219A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9A8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6D59A8"/>
    <w:pPr>
      <w:keepNext/>
      <w:keepLines/>
      <w:numPr>
        <w:numId w:val="1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6D59A8"/>
    <w:pPr>
      <w:keepNext/>
      <w:keepLines/>
      <w:numPr>
        <w:ilvl w:val="1"/>
        <w:numId w:val="1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6D59A8"/>
    <w:pPr>
      <w:keepNext/>
      <w:keepLines/>
      <w:numPr>
        <w:ilvl w:val="2"/>
        <w:numId w:val="1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6D59A8"/>
    <w:pPr>
      <w:keepNext/>
      <w:keepLines/>
      <w:numPr>
        <w:ilvl w:val="3"/>
        <w:numId w:val="1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6D59A8"/>
    <w:pPr>
      <w:keepNext/>
      <w:keepLines/>
      <w:numPr>
        <w:ilvl w:val="4"/>
        <w:numId w:val="1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6D59A8"/>
    <w:pPr>
      <w:keepNext/>
      <w:keepLines/>
      <w:numPr>
        <w:ilvl w:val="5"/>
        <w:numId w:val="1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6D59A8"/>
    <w:pPr>
      <w:keepNext/>
      <w:keepLines/>
      <w:numPr>
        <w:ilvl w:val="6"/>
        <w:numId w:val="1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6D59A8"/>
    <w:pPr>
      <w:keepNext/>
      <w:keepLines/>
      <w:numPr>
        <w:ilvl w:val="7"/>
        <w:numId w:val="1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6D59A8"/>
    <w:pPr>
      <w:keepNext/>
      <w:keepLines/>
      <w:numPr>
        <w:ilvl w:val="8"/>
        <w:numId w:val="1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6D59A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D59A8"/>
  </w:style>
  <w:style w:type="paragraph" w:styleId="Title">
    <w:name w:val="Title"/>
    <w:basedOn w:val="Normal"/>
    <w:next w:val="Normal"/>
    <w:link w:val="TitleChar"/>
    <w:uiPriority w:val="2"/>
    <w:qFormat/>
    <w:rsid w:val="006D59A8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6D59A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6D59A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D59A8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D59A8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D59A8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D59A8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D59A8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6D59A8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6D59A8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6D59A8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D59A8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6D59A8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6D59A8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6D59A8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6D59A8"/>
  </w:style>
  <w:style w:type="paragraph" w:styleId="Caption">
    <w:name w:val="caption"/>
    <w:basedOn w:val="Normal"/>
    <w:next w:val="BodyText"/>
    <w:uiPriority w:val="11"/>
    <w:rsid w:val="006D59A8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6D59A8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6D59A8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6D59A8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6D59A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6D59A8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6D59A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6D59A8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6D59A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6D59A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6D59A8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6D59A8"/>
    <w:rPr>
      <w:i/>
      <w:iCs/>
    </w:rPr>
  </w:style>
  <w:style w:type="character" w:styleId="Emphasis">
    <w:name w:val="Emphasis"/>
    <w:basedOn w:val="DefaultParagraphFont"/>
    <w:uiPriority w:val="4"/>
    <w:qFormat/>
    <w:rsid w:val="006D59A8"/>
    <w:rPr>
      <w:i/>
      <w:iCs/>
    </w:rPr>
  </w:style>
  <w:style w:type="character" w:styleId="Strong">
    <w:name w:val="Strong"/>
    <w:basedOn w:val="DefaultParagraphFont"/>
    <w:uiPriority w:val="4"/>
    <w:qFormat/>
    <w:rsid w:val="006D59A8"/>
    <w:rPr>
      <w:b/>
      <w:bCs/>
    </w:rPr>
  </w:style>
  <w:style w:type="paragraph" w:styleId="ListParagraph">
    <w:name w:val="List Paragraph"/>
    <w:basedOn w:val="Normal"/>
    <w:uiPriority w:val="6"/>
    <w:qFormat/>
    <w:rsid w:val="006D59A8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6D59A8"/>
  </w:style>
  <w:style w:type="paragraph" w:styleId="EndnoteText">
    <w:name w:val="endnote text"/>
    <w:basedOn w:val="Normal"/>
    <w:link w:val="EndnoteTextChar"/>
    <w:uiPriority w:val="10"/>
    <w:rsid w:val="006D59A8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6D59A8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6D59A8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6D59A8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6D59A8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%23%20projects\Shivanegar\shiva\shivanegar\ShivaJame\jamenegarApp\Jame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85CFB0CC4D34906A3CA362DA71A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B8BBD-FB1F-4793-8CC4-D6166C683FA8}"/>
      </w:docPartPr>
      <w:docPartBody>
        <w:p w:rsidR="00A20FBC" w:rsidRDefault="006E4C4B" w:rsidP="006E4C4B">
          <w:pPr>
            <w:pStyle w:val="285CFB0CC4D34906A3CA362DA71AF328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448BE"/>
    <w:rsid w:val="00260555"/>
    <w:rsid w:val="002A1718"/>
    <w:rsid w:val="002E43C2"/>
    <w:rsid w:val="003059D0"/>
    <w:rsid w:val="00340CBC"/>
    <w:rsid w:val="00390735"/>
    <w:rsid w:val="003C6A6B"/>
    <w:rsid w:val="003F71F1"/>
    <w:rsid w:val="00400DF1"/>
    <w:rsid w:val="00497B03"/>
    <w:rsid w:val="005357BD"/>
    <w:rsid w:val="005B6731"/>
    <w:rsid w:val="006608EA"/>
    <w:rsid w:val="006A21E4"/>
    <w:rsid w:val="006D0169"/>
    <w:rsid w:val="006E4C4B"/>
    <w:rsid w:val="0070328B"/>
    <w:rsid w:val="00726D6D"/>
    <w:rsid w:val="007F2C8A"/>
    <w:rsid w:val="007F538C"/>
    <w:rsid w:val="008364AA"/>
    <w:rsid w:val="00881F2F"/>
    <w:rsid w:val="009F1432"/>
    <w:rsid w:val="00A05A1E"/>
    <w:rsid w:val="00A20FBC"/>
    <w:rsid w:val="00A717F6"/>
    <w:rsid w:val="00AC65CA"/>
    <w:rsid w:val="00AF6158"/>
    <w:rsid w:val="00B06836"/>
    <w:rsid w:val="00B40D11"/>
    <w:rsid w:val="00BE4C8A"/>
    <w:rsid w:val="00D036BF"/>
    <w:rsid w:val="00D0725F"/>
    <w:rsid w:val="00D21A0C"/>
    <w:rsid w:val="00E10ED4"/>
    <w:rsid w:val="00E541F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4C4B"/>
    <w:rPr>
      <w:color w:val="666666"/>
    </w:rPr>
  </w:style>
  <w:style w:type="paragraph" w:customStyle="1" w:styleId="285CFB0CC4D34906A3CA362DA71AF328">
    <w:name w:val="285CFB0CC4D34906A3CA362DA71AF328"/>
    <w:rsid w:val="006E4C4B"/>
    <w:pPr>
      <w:bidi/>
      <w:spacing w:line="278" w:lineRule="auto"/>
    </w:pPr>
    <w:rPr>
      <w:sz w:val="24"/>
      <w:szCs w:val="24"/>
      <w:lang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486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EXOLAP</cp:lastModifiedBy>
  <cp:revision>41</cp:revision>
  <dcterms:created xsi:type="dcterms:W3CDTF">2024-07-23T16:48:00Z</dcterms:created>
  <dcterms:modified xsi:type="dcterms:W3CDTF">2026-06-01T14:01:00Z</dcterms:modified>
</cp:coreProperties>
</file>