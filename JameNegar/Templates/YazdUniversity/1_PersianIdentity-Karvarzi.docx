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EndPr/>
      <w:sdtContent>
        <w:p w14:paraId="398C0F50" w14:textId="7E6E14FE" w:rsidR="00F85E51" w:rsidRPr="00F85E51" w:rsidRDefault="00583148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602851DA" wp14:editId="1E939C2C">
                <wp:extent cx="531553" cy="1781175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453" cy="1804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B3AAEDAB6B7F4D228DF96A8061B956E5"/>
        </w:placeholder>
      </w:sdtPr>
      <w:sdtEndPr>
        <w:rPr>
          <w:rFonts w:hint="cs"/>
        </w:rPr>
      </w:sdtEndPr>
      <w:sdtContent>
        <w:p w14:paraId="4D3442A2" w14:textId="784BFA1E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دانشگاه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 xml:space="preserve"> جامع علمی</w:t>
          </w:r>
          <w:r w:rsidR="00E2548F">
            <w:rPr>
              <w:rFonts w:hint="cs"/>
              <w:b/>
              <w:bCs/>
              <w:sz w:val="26"/>
              <w:szCs w:val="26"/>
              <w:rtl/>
            </w:rPr>
            <w:t>-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>کاربردی</w:t>
          </w:r>
        </w:p>
      </w:sdtContent>
    </w:sdt>
    <w:sdt>
      <w:sdtPr>
        <w:rPr>
          <w:b/>
          <w:bCs/>
          <w:sz w:val="22"/>
          <w:szCs w:val="24"/>
          <w:rtl/>
        </w:rPr>
        <w:tag w:val="_field_Department_Fa"/>
        <w:id w:val="-1119136190"/>
        <w:placeholder>
          <w:docPart w:val="304F6560D06E4BCC95A55388F0C231DF"/>
        </w:placeholder>
      </w:sdtPr>
      <w:sdtEndPr/>
      <w:sdtContent>
        <w:p w14:paraId="68ED2122" w14:textId="559AE0DB" w:rsidR="00F85E51" w:rsidRPr="00E30560" w:rsidRDefault="005831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>
            <w:rPr>
              <w:rFonts w:hint="cs"/>
              <w:b/>
              <w:bCs/>
              <w:sz w:val="22"/>
              <w:szCs w:val="24"/>
              <w:rtl/>
            </w:rPr>
            <w:t>واحد استان یزد</w:t>
          </w:r>
          <w:r w:rsidR="00D86DBF">
            <w:rPr>
              <w:rFonts w:hint="cs"/>
              <w:b/>
              <w:bCs/>
              <w:sz w:val="22"/>
              <w:szCs w:val="24"/>
              <w:rtl/>
            </w:rPr>
            <w:t xml:space="preserve"> (فیلد واحد)</w:t>
          </w:r>
        </w:p>
      </w:sdtContent>
    </w:sdt>
    <w:sdt>
      <w:sdtPr>
        <w:rPr>
          <w:b/>
          <w:bCs/>
          <w:sz w:val="22"/>
          <w:szCs w:val="24"/>
          <w:rtl/>
        </w:rPr>
        <w:tag w:val="_field_Group_Fa"/>
        <w:id w:val="1582329962"/>
        <w:placeholder>
          <w:docPart w:val="88F10C87D46C4922AD4CCEAC3F6D6F81"/>
        </w:placeholder>
      </w:sdtPr>
      <w:sdtEndPr/>
      <w:sdtContent>
        <w:p w14:paraId="6C1CFED9" w14:textId="16F79395" w:rsidR="00F85E51" w:rsidRPr="00E30560" w:rsidRDefault="005831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583148">
            <w:rPr>
              <w:b/>
              <w:bCs/>
              <w:sz w:val="22"/>
              <w:szCs w:val="24"/>
              <w:rtl/>
            </w:rPr>
            <w:t>مرکز آموزش علم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کاربرد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شرکت شهرک ها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صنعت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اردکان</w:t>
          </w:r>
          <w:r w:rsidR="00D86DBF">
            <w:rPr>
              <w:rFonts w:hint="cs"/>
              <w:b/>
              <w:bCs/>
              <w:sz w:val="22"/>
              <w:szCs w:val="24"/>
              <w:rtl/>
            </w:rPr>
            <w:t xml:space="preserve"> (فیلد مرکز آموزشی)</w:t>
          </w:r>
        </w:p>
      </w:sdtContent>
    </w:sdt>
    <w:p w14:paraId="072EFA9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  <w:lang w:bidi="fa-IR"/>
        </w:rPr>
      </w:pPr>
    </w:p>
    <w:p w14:paraId="304F89CF" w14:textId="58598F58" w:rsidR="00F85E51" w:rsidRPr="00F85E51" w:rsidRDefault="00E110EF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26"/>
            <w:szCs w:val="26"/>
            <w:rtl/>
          </w:rPr>
          <w:tag w:val="_field_Type_Fa"/>
          <w:id w:val="912582216"/>
          <w:placeholder>
            <w:docPart w:val="B030A7FFCCDD44DDBDCB5A4CF651FFEF"/>
          </w:placeholder>
        </w:sdtPr>
        <w:sdtEndPr/>
        <w:sdtContent>
          <w:r w:rsidR="00D86DBF" w:rsidRPr="000C5A77">
            <w:rPr>
              <w:rFonts w:hint="cs"/>
              <w:b/>
              <w:bCs/>
              <w:sz w:val="26"/>
              <w:szCs w:val="26"/>
              <w:rtl/>
            </w:rPr>
            <w:t>کارشناسی ناپیوسته (فیلد مقطع تحصیلی)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</w:t>
      </w:r>
      <w:sdt>
        <w:sdtPr>
          <w:rPr>
            <w:b/>
            <w:bCs/>
            <w:sz w:val="26"/>
            <w:szCs w:val="26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D86DBF" w:rsidRPr="000C5A77">
            <w:rPr>
              <w:rFonts w:hint="cs"/>
              <w:b/>
              <w:bCs/>
              <w:sz w:val="26"/>
              <w:szCs w:val="26"/>
              <w:rtl/>
            </w:rPr>
            <w:t>فیلد رشته تحصیلی</w:t>
          </w:r>
        </w:sdtContent>
      </w:sdt>
    </w:p>
    <w:p w14:paraId="76668AB6" w14:textId="53EDCF52" w:rsidR="00F85E51" w:rsidRPr="00F85E51" w:rsidRDefault="00E110EF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  <w:sdt>
        <w:sdtPr>
          <w:rPr>
            <w:b/>
            <w:bCs/>
            <w:rtl/>
          </w:rPr>
          <w:tag w:val="_field_NameOfCourse_Fa"/>
          <w:id w:val="1751541945"/>
          <w:placeholder>
            <w:docPart w:val="7D762E43FB324E75A8A90865EDF3589D"/>
          </w:placeholder>
        </w:sdtPr>
        <w:sdtEndPr>
          <w:rPr>
            <w:rFonts w:hint="cs"/>
          </w:rPr>
        </w:sdtEndPr>
        <w:sdtContent>
          <w:r w:rsidR="00D86DBF">
            <w:rPr>
              <w:rFonts w:hint="cs"/>
              <w:b/>
              <w:bCs/>
              <w:rtl/>
            </w:rPr>
            <w:t>فیلد عنوان کارورزی</w:t>
          </w:r>
        </w:sdtContent>
      </w:sdt>
    </w:p>
    <w:p w14:paraId="56E451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p w14:paraId="4C2561EA" w14:textId="77777777" w:rsidR="00D86DBF" w:rsidRPr="00F85E51" w:rsidRDefault="00D86DBF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موضوع کارورزی:</w:t>
      </w:r>
    </w:p>
    <w:sdt>
      <w:sdtPr>
        <w:rPr>
          <w:b/>
          <w:bCs/>
          <w:sz w:val="36"/>
          <w:szCs w:val="36"/>
          <w:rtl/>
        </w:rPr>
        <w:tag w:val="_field_Title_Fa"/>
        <w:id w:val="-1844854484"/>
        <w:placeholder>
          <w:docPart w:val="285CFB0CC4D34906A3CA362DA71AF328"/>
        </w:placeholder>
      </w:sdtPr>
      <w:sdtEndPr/>
      <w:sdtContent>
        <w:p w14:paraId="512A38EE" w14:textId="477B8453" w:rsidR="00D86DBF" w:rsidRPr="000C5A77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36"/>
              <w:rtl/>
            </w:rPr>
          </w:pPr>
          <w:r w:rsidRPr="000C5A77">
            <w:rPr>
              <w:rFonts w:hint="cs"/>
              <w:b/>
              <w:bCs/>
              <w:sz w:val="36"/>
              <w:szCs w:val="36"/>
              <w:rtl/>
            </w:rPr>
            <w:t>فیلد موضوع کارورزی</w:t>
          </w:r>
          <w:r w:rsidR="00D31149" w:rsidRPr="000C5A77">
            <w:rPr>
              <w:rFonts w:hint="cs"/>
              <w:b/>
              <w:bCs/>
              <w:sz w:val="36"/>
              <w:szCs w:val="36"/>
              <w:rtl/>
            </w:rPr>
            <w:t xml:space="preserve"> </w:t>
          </w:r>
        </w:p>
      </w:sdtContent>
    </w:sdt>
    <w:p w14:paraId="34FAF25A" w14:textId="48A074CA" w:rsidR="00D86DBF" w:rsidRPr="00F85E51" w:rsidRDefault="00D86DBF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محل کارورزی:</w:t>
      </w:r>
    </w:p>
    <w:sdt>
      <w:sdtPr>
        <w:rPr>
          <w:b/>
          <w:bCs/>
          <w:sz w:val="36"/>
          <w:szCs w:val="36"/>
          <w:rtl/>
        </w:rPr>
        <w:tag w:val="_field_Location_Fa"/>
        <w:id w:val="757802338"/>
        <w:placeholder>
          <w:docPart w:val="B163B0DDF813440C9918B614125C09DA"/>
        </w:placeholder>
      </w:sdtPr>
      <w:sdtEndPr/>
      <w:sdtContent>
        <w:p w14:paraId="1A304063" w14:textId="00E78EDA" w:rsidR="00D86DBF" w:rsidRPr="000C5A77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36"/>
              <w:rtl/>
            </w:rPr>
          </w:pPr>
          <w:r w:rsidRPr="000C5A77">
            <w:rPr>
              <w:rFonts w:hint="cs"/>
              <w:b/>
              <w:bCs/>
              <w:sz w:val="36"/>
              <w:szCs w:val="36"/>
              <w:rtl/>
            </w:rPr>
            <w:t>فیلد محل کارورزی</w:t>
          </w:r>
        </w:p>
      </w:sdtContent>
    </w:sdt>
    <w:p w14:paraId="27D25B4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sdt>
      <w:sdtPr>
        <w:rPr>
          <w:rtl/>
        </w:rPr>
        <w:tag w:val="_field_Supervisor_Title_Fa"/>
        <w:id w:val="682173524"/>
        <w:placeholder>
          <w:docPart w:val="7C427412CF1D4B40B38824F7B7FF974F"/>
        </w:placeholder>
      </w:sdtPr>
      <w:sdtEndPr/>
      <w:sdtContent>
        <w:p w14:paraId="4C03E624" w14:textId="7EEAE178" w:rsidR="00F85E51" w:rsidRPr="000C5A77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0C5A77">
            <w:rPr>
              <w:rFonts w:hint="cs"/>
              <w:rtl/>
            </w:rPr>
            <w:t>مدرس</w:t>
          </w:r>
          <w:r w:rsidR="00F85E51" w:rsidRPr="000C5A77">
            <w:rPr>
              <w:rtl/>
            </w:rPr>
            <w:t>:</w:t>
          </w:r>
        </w:p>
      </w:sdtContent>
    </w:sdt>
    <w:sdt>
      <w:sdtPr>
        <w:rPr>
          <w:sz w:val="32"/>
          <w:szCs w:val="32"/>
          <w:rtl/>
        </w:rPr>
        <w:tag w:val="_field_Supervisor_Fa"/>
        <w:id w:val="-318030213"/>
        <w:placeholder>
          <w:docPart w:val="3D4DC6A50309446F9D5EAD0AEDB70D0B"/>
        </w:placeholder>
      </w:sdtPr>
      <w:sdtEndPr/>
      <w:sdtContent>
        <w:p w14:paraId="4CA0D3E3" w14:textId="4A22DD1A" w:rsidR="00F85E51" w:rsidRPr="000C5A77" w:rsidRDefault="000C5A77" w:rsidP="00260B1D">
          <w:pPr>
            <w:spacing w:after="0" w:afterAutospacing="0" w:line="264" w:lineRule="auto"/>
            <w:contextualSpacing/>
            <w:jc w:val="center"/>
            <w:rPr>
              <w:sz w:val="32"/>
              <w:szCs w:val="32"/>
              <w:rtl/>
            </w:rPr>
          </w:pPr>
          <w:r>
            <w:rPr>
              <w:rFonts w:hint="cs"/>
              <w:sz w:val="32"/>
              <w:szCs w:val="32"/>
              <w:rtl/>
            </w:rPr>
            <w:t>فیلد نام مدرس</w:t>
          </w:r>
        </w:p>
      </w:sdtContent>
    </w:sdt>
    <w:p w14:paraId="50ED79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sdt>
      <w:sdtPr>
        <w:rPr>
          <w:rtl/>
        </w:rPr>
        <w:tag w:val="_field_Advisor_Title_Fa"/>
        <w:id w:val="-315411351"/>
        <w:placeholder>
          <w:docPart w:val="FE96C38C8EB343C0A906879C8CCB60A2"/>
        </w:placeholder>
      </w:sdtPr>
      <w:sdtEndPr/>
      <w:sdtContent>
        <w:p w14:paraId="41486838" w14:textId="27359871" w:rsidR="00F85E51" w:rsidRPr="000C5A77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0C5A77">
            <w:rPr>
              <w:rFonts w:hint="cs"/>
              <w:rtl/>
            </w:rPr>
            <w:t>مربی</w:t>
          </w:r>
          <w:r w:rsidR="00A331E7" w:rsidRPr="000C5A77">
            <w:rPr>
              <w:rFonts w:hint="cs"/>
              <w:rtl/>
            </w:rPr>
            <w:t>:</w:t>
          </w:r>
        </w:p>
      </w:sdtContent>
    </w:sdt>
    <w:sdt>
      <w:sdtPr>
        <w:rPr>
          <w:sz w:val="32"/>
          <w:szCs w:val="32"/>
          <w:rtl/>
        </w:rPr>
        <w:tag w:val="_field_Advisor_Fa"/>
        <w:id w:val="1561211839"/>
        <w:placeholder>
          <w:docPart w:val="61193DEEE1BB44B4A824310CB43CC09A"/>
        </w:placeholder>
      </w:sdtPr>
      <w:sdtEndPr/>
      <w:sdtContent>
        <w:p w14:paraId="11D2F70D" w14:textId="3553ABC5" w:rsidR="00F85E51" w:rsidRPr="000C5A77" w:rsidRDefault="000C5A77" w:rsidP="00E5278A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>
            <w:rPr>
              <w:rFonts w:hint="cs"/>
              <w:b/>
              <w:bCs/>
              <w:kern w:val="0"/>
              <w:sz w:val="32"/>
              <w:szCs w:val="32"/>
              <w:rtl/>
              <w14:ligatures w14:val="none"/>
            </w:rPr>
            <w:t>فیلد نام مربی</w:t>
          </w:r>
        </w:p>
      </w:sdtContent>
    </w:sdt>
    <w:p w14:paraId="655C64DE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lang w:bidi="fa-IR"/>
        </w:rPr>
      </w:pPr>
    </w:p>
    <w:sdt>
      <w:sdtPr>
        <w:rPr>
          <w:rtl/>
        </w:rPr>
        <w:tag w:val="_field_Author_Title_Fa"/>
        <w:id w:val="2063437123"/>
        <w:placeholder>
          <w:docPart w:val="222FA21C36034CD3A0A7A0A8AA047BB8"/>
        </w:placeholder>
      </w:sdtPr>
      <w:sdtEndPr/>
      <w:sdtContent>
        <w:p w14:paraId="24968CDD" w14:textId="2204A7D6" w:rsidR="00F85E51" w:rsidRPr="000C5A77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0C5A77">
            <w:rPr>
              <w:rFonts w:hint="cs"/>
              <w:rtl/>
            </w:rPr>
            <w:t>کارورز</w:t>
          </w:r>
          <w:r w:rsidR="00F85E51" w:rsidRPr="000C5A77">
            <w:rPr>
              <w:rtl/>
            </w:rPr>
            <w:t>:</w:t>
          </w:r>
        </w:p>
      </w:sdtContent>
    </w:sdt>
    <w:sdt>
      <w:sdtPr>
        <w:rPr>
          <w:sz w:val="32"/>
          <w:szCs w:val="32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1F8F5389" w14:textId="4E7ABC6B" w:rsidR="00F85E51" w:rsidRPr="000C5A77" w:rsidRDefault="00E30560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</w:rPr>
          </w:pPr>
          <w:r w:rsidRPr="000C5A77">
            <w:rPr>
              <w:rFonts w:hint="cs"/>
              <w:sz w:val="32"/>
              <w:szCs w:val="32"/>
              <w:rtl/>
            </w:rPr>
            <w:t>نام نگارنده</w:t>
          </w:r>
        </w:p>
      </w:sdtContent>
    </w:sdt>
    <w:p w14:paraId="029E1451" w14:textId="77777777" w:rsidR="00D31149" w:rsidRPr="00D31149" w:rsidRDefault="00D31149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5884676A" w14:textId="68904B1A" w:rsidR="00F85E51" w:rsidRPr="000C5A77" w:rsidRDefault="00D31149" w:rsidP="00260B1D">
      <w:pPr>
        <w:spacing w:after="0" w:afterAutospacing="0" w:line="264" w:lineRule="auto"/>
        <w:contextualSpacing/>
        <w:jc w:val="center"/>
        <w:rPr>
          <w:rtl/>
        </w:rPr>
      </w:pPr>
      <w:r w:rsidRPr="000C5A77">
        <w:rPr>
          <w:rFonts w:hint="cs"/>
          <w:rtl/>
        </w:rPr>
        <w:t>زمان انجام کارورزی:</w:t>
      </w:r>
    </w:p>
    <w:sdt>
      <w:sdtPr>
        <w:rPr>
          <w:sz w:val="32"/>
          <w:szCs w:val="32"/>
          <w:rtl/>
        </w:rPr>
        <w:tag w:val="_field_DefenseDate_Fa"/>
        <w:id w:val="-1514832526"/>
        <w:placeholder>
          <w:docPart w:val="3D9899DAED494D7484C764AAA17C1A87"/>
        </w:placeholder>
      </w:sdtPr>
      <w:sdtEndPr/>
      <w:sdtContent>
        <w:p w14:paraId="6A8033A2" w14:textId="7C173C33" w:rsidR="00F85E51" w:rsidRPr="000C5A77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0C5A77">
            <w:rPr>
              <w:rFonts w:hint="cs"/>
              <w:sz w:val="32"/>
              <w:szCs w:val="32"/>
              <w:rtl/>
            </w:rPr>
            <w:t xml:space="preserve">تاریخ </w:t>
          </w:r>
          <w:r w:rsidR="000C5A77" w:rsidRPr="000C5A77">
            <w:rPr>
              <w:rFonts w:hint="cs"/>
              <w:sz w:val="32"/>
              <w:szCs w:val="32"/>
              <w:rtl/>
            </w:rPr>
            <w:t>ارائه</w:t>
          </w:r>
        </w:p>
      </w:sdtContent>
    </w:sdt>
    <w:p w14:paraId="23D681BC" w14:textId="77777777" w:rsidR="00522F46" w:rsidRPr="00C407AD" w:rsidRDefault="00522F46" w:rsidP="00260B1D">
      <w:pPr>
        <w:spacing w:after="0" w:afterAutospacing="0" w:line="264" w:lineRule="auto"/>
        <w:contextualSpacing/>
        <w:rPr>
          <w:lang w:bidi="fa-IR"/>
        </w:rPr>
      </w:pPr>
    </w:p>
    <w:sectPr w:rsidR="00522F46" w:rsidRPr="00C407AD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A719D" w14:textId="77777777" w:rsidR="00E110EF" w:rsidRDefault="00E110EF" w:rsidP="00522F46">
      <w:pPr>
        <w:spacing w:before="0" w:after="0"/>
      </w:pPr>
      <w:r>
        <w:separator/>
      </w:r>
    </w:p>
  </w:endnote>
  <w:endnote w:type="continuationSeparator" w:id="0">
    <w:p w14:paraId="7887DBEA" w14:textId="77777777" w:rsidR="00E110EF" w:rsidRDefault="00E110EF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4ED48" w14:textId="77777777" w:rsidR="00E110EF" w:rsidRDefault="00E110EF" w:rsidP="00522F46">
      <w:pPr>
        <w:spacing w:before="0" w:after="0"/>
      </w:pPr>
      <w:r>
        <w:separator/>
      </w:r>
    </w:p>
  </w:footnote>
  <w:footnote w:type="continuationSeparator" w:id="0">
    <w:p w14:paraId="1F738D62" w14:textId="77777777" w:rsidR="00E110EF" w:rsidRDefault="00E110EF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25C25"/>
    <w:rsid w:val="00015D9E"/>
    <w:rsid w:val="000172F4"/>
    <w:rsid w:val="00032D15"/>
    <w:rsid w:val="00035715"/>
    <w:rsid w:val="000366E8"/>
    <w:rsid w:val="00066590"/>
    <w:rsid w:val="000B1874"/>
    <w:rsid w:val="000C5A77"/>
    <w:rsid w:val="000D5AED"/>
    <w:rsid w:val="00102153"/>
    <w:rsid w:val="00110259"/>
    <w:rsid w:val="00167075"/>
    <w:rsid w:val="00173762"/>
    <w:rsid w:val="00185A42"/>
    <w:rsid w:val="00186440"/>
    <w:rsid w:val="00187C0C"/>
    <w:rsid w:val="00194B79"/>
    <w:rsid w:val="001B4BE4"/>
    <w:rsid w:val="001B7DEF"/>
    <w:rsid w:val="001C2D21"/>
    <w:rsid w:val="00205FDD"/>
    <w:rsid w:val="00213D0E"/>
    <w:rsid w:val="00225C25"/>
    <w:rsid w:val="002516AE"/>
    <w:rsid w:val="00260B1D"/>
    <w:rsid w:val="00281377"/>
    <w:rsid w:val="00290200"/>
    <w:rsid w:val="002A1718"/>
    <w:rsid w:val="002A25CE"/>
    <w:rsid w:val="002B154F"/>
    <w:rsid w:val="002C3292"/>
    <w:rsid w:val="002E5286"/>
    <w:rsid w:val="003248B6"/>
    <w:rsid w:val="003256BA"/>
    <w:rsid w:val="00340CBC"/>
    <w:rsid w:val="00352D06"/>
    <w:rsid w:val="00377411"/>
    <w:rsid w:val="00390735"/>
    <w:rsid w:val="003908B6"/>
    <w:rsid w:val="003A6448"/>
    <w:rsid w:val="003E713D"/>
    <w:rsid w:val="003F40A6"/>
    <w:rsid w:val="00400DF1"/>
    <w:rsid w:val="00436B94"/>
    <w:rsid w:val="00462A21"/>
    <w:rsid w:val="00470071"/>
    <w:rsid w:val="00483681"/>
    <w:rsid w:val="004916A6"/>
    <w:rsid w:val="004C1E32"/>
    <w:rsid w:val="004D5E84"/>
    <w:rsid w:val="004E5F9E"/>
    <w:rsid w:val="00522F46"/>
    <w:rsid w:val="00573E52"/>
    <w:rsid w:val="00583148"/>
    <w:rsid w:val="00597E3C"/>
    <w:rsid w:val="005A4640"/>
    <w:rsid w:val="005C1DCF"/>
    <w:rsid w:val="00636DAB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321D"/>
    <w:rsid w:val="00897696"/>
    <w:rsid w:val="008B366A"/>
    <w:rsid w:val="008B6B30"/>
    <w:rsid w:val="008B6C9E"/>
    <w:rsid w:val="008C1F3C"/>
    <w:rsid w:val="008E14EE"/>
    <w:rsid w:val="0090251D"/>
    <w:rsid w:val="00927D6D"/>
    <w:rsid w:val="00932885"/>
    <w:rsid w:val="00967C1D"/>
    <w:rsid w:val="009860D5"/>
    <w:rsid w:val="009A1D1F"/>
    <w:rsid w:val="009E5B8E"/>
    <w:rsid w:val="009F4351"/>
    <w:rsid w:val="009F72FD"/>
    <w:rsid w:val="00A02446"/>
    <w:rsid w:val="00A05A1E"/>
    <w:rsid w:val="00A05CB5"/>
    <w:rsid w:val="00A12426"/>
    <w:rsid w:val="00A14787"/>
    <w:rsid w:val="00A32412"/>
    <w:rsid w:val="00A331E7"/>
    <w:rsid w:val="00A34615"/>
    <w:rsid w:val="00A46819"/>
    <w:rsid w:val="00A60151"/>
    <w:rsid w:val="00A832DA"/>
    <w:rsid w:val="00A97F30"/>
    <w:rsid w:val="00AC52B6"/>
    <w:rsid w:val="00AC794E"/>
    <w:rsid w:val="00AD12F5"/>
    <w:rsid w:val="00AF5DC3"/>
    <w:rsid w:val="00B004DD"/>
    <w:rsid w:val="00B022BE"/>
    <w:rsid w:val="00B05B2E"/>
    <w:rsid w:val="00B06A4A"/>
    <w:rsid w:val="00B47E7E"/>
    <w:rsid w:val="00B67802"/>
    <w:rsid w:val="00B74F18"/>
    <w:rsid w:val="00BC26DD"/>
    <w:rsid w:val="00BD3104"/>
    <w:rsid w:val="00C2565F"/>
    <w:rsid w:val="00C407AD"/>
    <w:rsid w:val="00C70A0D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31149"/>
    <w:rsid w:val="00D42146"/>
    <w:rsid w:val="00D50670"/>
    <w:rsid w:val="00D80BAD"/>
    <w:rsid w:val="00D86DBF"/>
    <w:rsid w:val="00D87BBC"/>
    <w:rsid w:val="00D938B1"/>
    <w:rsid w:val="00D9456C"/>
    <w:rsid w:val="00DB3AA4"/>
    <w:rsid w:val="00DD2845"/>
    <w:rsid w:val="00DE02B4"/>
    <w:rsid w:val="00E01CD0"/>
    <w:rsid w:val="00E10ED4"/>
    <w:rsid w:val="00E110EF"/>
    <w:rsid w:val="00E24FC8"/>
    <w:rsid w:val="00E2548F"/>
    <w:rsid w:val="00E30560"/>
    <w:rsid w:val="00E32BCC"/>
    <w:rsid w:val="00E51D65"/>
    <w:rsid w:val="00E5278A"/>
    <w:rsid w:val="00E67D15"/>
    <w:rsid w:val="00E81523"/>
    <w:rsid w:val="00E8205F"/>
    <w:rsid w:val="00EB3367"/>
    <w:rsid w:val="00EC5BD9"/>
    <w:rsid w:val="00F061A9"/>
    <w:rsid w:val="00F73C87"/>
    <w:rsid w:val="00F808FD"/>
    <w:rsid w:val="00F85E51"/>
    <w:rsid w:val="00F86744"/>
    <w:rsid w:val="00FA3604"/>
    <w:rsid w:val="00FB7547"/>
    <w:rsid w:val="00FC2990"/>
    <w:rsid w:val="00FF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6D7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FF76D7"/>
    <w:pPr>
      <w:keepNext/>
      <w:keepLines/>
      <w:numPr>
        <w:numId w:val="1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FF76D7"/>
    <w:pPr>
      <w:keepNext/>
      <w:keepLines/>
      <w:numPr>
        <w:ilvl w:val="1"/>
        <w:numId w:val="1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FF76D7"/>
    <w:pPr>
      <w:keepNext/>
      <w:keepLines/>
      <w:numPr>
        <w:ilvl w:val="2"/>
        <w:numId w:val="1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FF76D7"/>
    <w:pPr>
      <w:keepNext/>
      <w:keepLines/>
      <w:numPr>
        <w:ilvl w:val="3"/>
        <w:numId w:val="1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FF76D7"/>
    <w:pPr>
      <w:keepNext/>
      <w:keepLines/>
      <w:numPr>
        <w:ilvl w:val="4"/>
        <w:numId w:val="1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FF76D7"/>
    <w:pPr>
      <w:keepNext/>
      <w:keepLines/>
      <w:numPr>
        <w:ilvl w:val="5"/>
        <w:numId w:val="1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FF76D7"/>
    <w:pPr>
      <w:keepNext/>
      <w:keepLines/>
      <w:numPr>
        <w:ilvl w:val="6"/>
        <w:numId w:val="1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FF76D7"/>
    <w:pPr>
      <w:keepNext/>
      <w:keepLines/>
      <w:numPr>
        <w:ilvl w:val="7"/>
        <w:numId w:val="1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FF76D7"/>
    <w:pPr>
      <w:keepNext/>
      <w:keepLines/>
      <w:numPr>
        <w:ilvl w:val="8"/>
        <w:numId w:val="1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FF76D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F76D7"/>
  </w:style>
  <w:style w:type="paragraph" w:styleId="Title">
    <w:name w:val="Title"/>
    <w:basedOn w:val="Normal"/>
    <w:next w:val="Normal"/>
    <w:link w:val="TitleChar"/>
    <w:uiPriority w:val="2"/>
    <w:qFormat/>
    <w:rsid w:val="00FF76D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FF76D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FF76D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FF76D7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FF76D7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F76D7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F76D7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F76D7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F76D7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F76D7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F76D7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F76D7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FF76D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FF76D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F76D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FF76D7"/>
  </w:style>
  <w:style w:type="paragraph" w:styleId="Caption">
    <w:name w:val="caption"/>
    <w:basedOn w:val="Normal"/>
    <w:next w:val="BodyText"/>
    <w:uiPriority w:val="11"/>
    <w:rsid w:val="00FF76D7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FF76D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FF76D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FF76D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FF76D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FF76D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FF76D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FF76D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FF76D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F76D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FF76D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FF76D7"/>
    <w:rPr>
      <w:i/>
      <w:iCs/>
    </w:rPr>
  </w:style>
  <w:style w:type="character" w:styleId="Emphasis">
    <w:name w:val="Emphasis"/>
    <w:basedOn w:val="DefaultParagraphFont"/>
    <w:uiPriority w:val="4"/>
    <w:qFormat/>
    <w:rsid w:val="00FF76D7"/>
    <w:rPr>
      <w:i/>
      <w:iCs/>
    </w:rPr>
  </w:style>
  <w:style w:type="character" w:styleId="Strong">
    <w:name w:val="Strong"/>
    <w:basedOn w:val="DefaultParagraphFont"/>
    <w:uiPriority w:val="4"/>
    <w:qFormat/>
    <w:rsid w:val="00FF76D7"/>
    <w:rPr>
      <w:b/>
      <w:bCs/>
    </w:rPr>
  </w:style>
  <w:style w:type="paragraph" w:styleId="ListParagraph">
    <w:name w:val="List Paragraph"/>
    <w:basedOn w:val="Normal"/>
    <w:uiPriority w:val="6"/>
    <w:qFormat/>
    <w:rsid w:val="00FF76D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FF76D7"/>
  </w:style>
  <w:style w:type="paragraph" w:styleId="EndnoteText">
    <w:name w:val="endnote text"/>
    <w:basedOn w:val="Normal"/>
    <w:link w:val="EndnoteTextChar"/>
    <w:uiPriority w:val="10"/>
    <w:rsid w:val="00FF76D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FF76D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FF76D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FF76D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FF76D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%23%20projects\Shivanegar\shiva\shivanegar\ShivaJame\jamenegarApp\Jame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AAEDAB6B7F4D228DF96A8061B95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12CD-464B-467B-9AA1-3B9DC1AEA2F5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762E43FB324E75A8A90865EDF35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E66F-2D62-402F-909C-50CB1C5A0B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427412CF1D4B40B38824F7B7FF9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6790-1EED-408E-B495-6E144556E41B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E96C38C8EB343C0A906879C8CCB6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F8191-2D41-4ACF-BA8E-357C6D2BA74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1193DEEE1BB44B4A824310CB43CC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F7055-F1C0-4164-B11A-F33936C72A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9899DAED494D7484C764AAA17C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1DFD3-67F7-4878-9444-CF0DF647A69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85CFB0CC4D34906A3CA362DA71A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B8BBD-FB1F-4793-8CC4-D6166C683FA8}"/>
      </w:docPartPr>
      <w:docPartBody>
        <w:p w:rsidR="00C930F3" w:rsidRDefault="006E4C4B" w:rsidP="006E4C4B">
          <w:pPr>
            <w:pStyle w:val="285CFB0CC4D34906A3CA362DA71AF328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163B0DDF813440C9918B614125C0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A9975-60BE-4889-8808-726875DD553B}"/>
      </w:docPartPr>
      <w:docPartBody>
        <w:p w:rsidR="00C930F3" w:rsidRDefault="006E4C4B" w:rsidP="006E4C4B">
          <w:pPr>
            <w:pStyle w:val="B163B0DDF813440C9918B614125C09DA"/>
          </w:pPr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C71BA"/>
    <w:rsid w:val="000F4243"/>
    <w:rsid w:val="00173762"/>
    <w:rsid w:val="00195521"/>
    <w:rsid w:val="00196A93"/>
    <w:rsid w:val="001B4BE4"/>
    <w:rsid w:val="0021300D"/>
    <w:rsid w:val="00260555"/>
    <w:rsid w:val="002A1718"/>
    <w:rsid w:val="002E43C2"/>
    <w:rsid w:val="003059D0"/>
    <w:rsid w:val="00340CBC"/>
    <w:rsid w:val="00390735"/>
    <w:rsid w:val="003F71F1"/>
    <w:rsid w:val="00400DF1"/>
    <w:rsid w:val="00497B03"/>
    <w:rsid w:val="005357BD"/>
    <w:rsid w:val="005B6731"/>
    <w:rsid w:val="005C37E8"/>
    <w:rsid w:val="006608EA"/>
    <w:rsid w:val="006A21E4"/>
    <w:rsid w:val="006D0169"/>
    <w:rsid w:val="006E4C4B"/>
    <w:rsid w:val="0070328B"/>
    <w:rsid w:val="007F2C8A"/>
    <w:rsid w:val="007F538C"/>
    <w:rsid w:val="008364AA"/>
    <w:rsid w:val="00881F2F"/>
    <w:rsid w:val="009F1432"/>
    <w:rsid w:val="00A05A1E"/>
    <w:rsid w:val="00A717F6"/>
    <w:rsid w:val="00AC65CA"/>
    <w:rsid w:val="00AF6158"/>
    <w:rsid w:val="00B06836"/>
    <w:rsid w:val="00B40D11"/>
    <w:rsid w:val="00B8194B"/>
    <w:rsid w:val="00BE4C8A"/>
    <w:rsid w:val="00C930F3"/>
    <w:rsid w:val="00D036BF"/>
    <w:rsid w:val="00D0725F"/>
    <w:rsid w:val="00D21A0C"/>
    <w:rsid w:val="00E10ED4"/>
    <w:rsid w:val="00E541FA"/>
    <w:rsid w:val="00E56E8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4C4B"/>
    <w:rPr>
      <w:color w:val="666666"/>
    </w:rPr>
  </w:style>
  <w:style w:type="paragraph" w:customStyle="1" w:styleId="285CFB0CC4D34906A3CA362DA71AF328">
    <w:name w:val="285CFB0CC4D34906A3CA362DA71AF328"/>
    <w:rsid w:val="006E4C4B"/>
    <w:pPr>
      <w:bidi/>
      <w:spacing w:line="278" w:lineRule="auto"/>
    </w:pPr>
    <w:rPr>
      <w:sz w:val="24"/>
      <w:szCs w:val="24"/>
      <w:lang w:bidi="fa-IR"/>
    </w:rPr>
  </w:style>
  <w:style w:type="paragraph" w:customStyle="1" w:styleId="B163B0DDF813440C9918B614125C09DA">
    <w:name w:val="B163B0DDF813440C9918B614125C09DA"/>
    <w:rsid w:val="006E4C4B"/>
    <w:pPr>
      <w:bidi/>
      <w:spacing w:line="278" w:lineRule="auto"/>
    </w:pPr>
    <w:rPr>
      <w:sz w:val="24"/>
      <w:szCs w:val="24"/>
      <w:lang w:bidi="fa-I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</Template>
  <TotalTime>105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EXOLAP</cp:lastModifiedBy>
  <cp:revision>42</cp:revision>
  <dcterms:created xsi:type="dcterms:W3CDTF">2024-07-23T16:48:00Z</dcterms:created>
  <dcterms:modified xsi:type="dcterms:W3CDTF">2026-06-01T16:29:00Z</dcterms:modified>
</cp:coreProperties>
</file>