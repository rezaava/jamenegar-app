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lang w:bidi="fa-IR"/>
        </w:rPr>
        <w:tag w:val="_field_Icon_University"/>
        <w:id w:val="1988823153"/>
        <w:picture/>
      </w:sdtPr>
      <w:sdtContent>
        <w:p w14:paraId="5604B345" w14:textId="0C412C1C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lang w:bidi="fa-IR"/>
            </w:rPr>
          </w:pPr>
          <w:r w:rsidRPr="005937DB">
            <w:rPr>
              <w:b/>
              <w:bCs/>
              <w:noProof/>
              <w:lang w:bidi="fa-IR"/>
            </w:rPr>
            <w:drawing>
              <wp:inline distT="0" distB="0" distL="0" distR="0" wp14:anchorId="1D4C5151" wp14:editId="4E7C1670">
                <wp:extent cx="300816" cy="1008000"/>
                <wp:effectExtent l="0" t="0" r="4445" b="190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816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8"/>
          <w:lang w:bidi="fa-IR"/>
        </w:rPr>
        <w:tag w:val="_field_University_En"/>
        <w:id w:val="1637603196"/>
        <w:placeholder>
          <w:docPart w:val="C9E3FF6A59EC4C1A996BC0E81C57647B"/>
        </w:placeholder>
      </w:sdtPr>
      <w:sdtContent>
        <w:p w14:paraId="0D5E470B" w14:textId="479C780F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lang w:bidi="fa-IR"/>
            </w:rPr>
          </w:pPr>
          <w:r>
            <w:rPr>
              <w:b/>
              <w:bCs/>
              <w:sz w:val="28"/>
              <w:lang w:bidi="fa-IR"/>
            </w:rPr>
            <w:t>University</w:t>
          </w:r>
        </w:p>
      </w:sdtContent>
    </w:sdt>
    <w:sdt>
      <w:sdtPr>
        <w:rPr>
          <w:b/>
          <w:szCs w:val="24"/>
          <w:lang w:bidi="fa-IR"/>
        </w:rPr>
        <w:tag w:val="_field_Department_En"/>
        <w:id w:val="227117678"/>
        <w:placeholder>
          <w:docPart w:val="910A38EC952A468BA262F141A019883C"/>
        </w:placeholder>
      </w:sdtPr>
      <w:sdtContent>
        <w:p w14:paraId="74D836D4" w14:textId="041DE678" w:rsidR="005937DB" w:rsidRPr="008A7485" w:rsidRDefault="00B22491" w:rsidP="005937DB">
          <w:pPr>
            <w:bidi w:val="0"/>
            <w:spacing w:line="360" w:lineRule="auto"/>
            <w:contextualSpacing/>
            <w:jc w:val="center"/>
            <w:rPr>
              <w:b/>
              <w:szCs w:val="24"/>
              <w:lang w:bidi="fa-IR"/>
            </w:rPr>
          </w:pPr>
          <w:r>
            <w:rPr>
              <w:b/>
              <w:szCs w:val="24"/>
              <w:lang w:bidi="fa-IR"/>
            </w:rPr>
            <w:t>Department</w:t>
          </w:r>
        </w:p>
      </w:sdtContent>
    </w:sdt>
    <w:sdt>
      <w:sdtPr>
        <w:rPr>
          <w:sz w:val="22"/>
          <w:szCs w:val="22"/>
          <w:lang w:bidi="fa-IR"/>
        </w:rPr>
        <w:tag w:val="_field_Group_En"/>
        <w:id w:val="-425658904"/>
        <w:placeholder>
          <w:docPart w:val="23EE31BD9057441980D92642E9C0DD57"/>
        </w:placeholder>
      </w:sdtPr>
      <w:sdtContent>
        <w:p w14:paraId="25BC47F2" w14:textId="6023F692" w:rsidR="005937DB" w:rsidRPr="008A7485" w:rsidRDefault="00F46A3A" w:rsidP="005937DB">
          <w:pPr>
            <w:bidi w:val="0"/>
            <w:spacing w:line="360" w:lineRule="auto"/>
            <w:contextualSpacing/>
            <w:jc w:val="center"/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Group</w:t>
          </w:r>
        </w:p>
      </w:sdtContent>
    </w:sdt>
    <w:p w14:paraId="4320DC2A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AB1B83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654B4BC7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14A6ED4F" w14:textId="0BEE3C45" w:rsidR="005937DB" w:rsidRPr="008A7485" w:rsidRDefault="005937DB" w:rsidP="005937DB">
      <w:pPr>
        <w:bidi w:val="0"/>
        <w:spacing w:line="360" w:lineRule="auto"/>
        <w:contextualSpacing/>
        <w:jc w:val="center"/>
        <w:rPr>
          <w:b/>
          <w:bCs/>
          <w:sz w:val="26"/>
          <w:szCs w:val="26"/>
          <w:rtl/>
          <w:lang w:bidi="fa-IR"/>
        </w:rPr>
      </w:pPr>
      <w:r w:rsidRPr="008A7485">
        <w:rPr>
          <w:b/>
          <w:bCs/>
          <w:sz w:val="26"/>
          <w:szCs w:val="26"/>
          <w:lang w:bidi="fa-IR"/>
        </w:rPr>
        <w:t xml:space="preserve">A </w:t>
      </w:r>
      <w:sdt>
        <w:sdtPr>
          <w:rPr>
            <w:b/>
            <w:bCs/>
            <w:sz w:val="26"/>
            <w:szCs w:val="26"/>
            <w:lang w:bidi="fa-IR"/>
          </w:rPr>
          <w:tag w:val="_field_Type_En"/>
          <w:id w:val="1404112049"/>
          <w:placeholder>
            <w:docPart w:val="DFFFB1522DEA49878F9863B1A2BA6748"/>
          </w:placeholder>
        </w:sdtPr>
        <w:sdtContent>
          <w:r w:rsidR="00530677">
            <w:rPr>
              <w:b/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Submitted in Partial Fulfillment of the Requirements for the </w:t>
      </w:r>
      <w:sdt>
        <w:sdtPr>
          <w:rPr>
            <w:b/>
            <w:bCs/>
            <w:sz w:val="26"/>
            <w:szCs w:val="26"/>
            <w:lang w:bidi="fa-IR"/>
          </w:rPr>
          <w:tag w:val="_field_AcademicDegree_En"/>
          <w:id w:val="797578482"/>
          <w:placeholder>
            <w:docPart w:val="F842A11E011E49F8ACE6606FBFDD2226"/>
          </w:placeholder>
        </w:sdtPr>
        <w:sdtContent>
          <w:r w:rsidR="00530677">
            <w:rPr>
              <w:b/>
              <w:bCs/>
              <w:sz w:val="26"/>
              <w:szCs w:val="26"/>
              <w:lang w:bidi="fa-IR"/>
            </w:rPr>
            <w:t>Degree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in </w:t>
      </w:r>
      <w:sdt>
        <w:sdtPr>
          <w:rPr>
            <w:b/>
            <w:bCs/>
            <w:sz w:val="26"/>
            <w:szCs w:val="26"/>
            <w:lang w:bidi="fa-IR"/>
          </w:rPr>
          <w:tag w:val="_field_FieldOfStudy_En"/>
          <w:id w:val="-114522726"/>
          <w:placeholder>
            <w:docPart w:val="15176073F78A40A583BB062115AA59E3"/>
          </w:placeholder>
        </w:sdtPr>
        <w:sdtContent>
          <w:r w:rsidR="00530677">
            <w:rPr>
              <w:b/>
              <w:bCs/>
              <w:sz w:val="26"/>
              <w:szCs w:val="26"/>
              <w:lang w:bidi="fa-IR"/>
            </w:rPr>
            <w:t>Field of Study</w:t>
          </w:r>
        </w:sdtContent>
      </w:sdt>
    </w:p>
    <w:p w14:paraId="62EAA54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D34366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2"/>
          <w:szCs w:val="32"/>
          <w:lang w:bidi="fa-IR"/>
        </w:rPr>
        <w:tag w:val="_field_Title_En"/>
        <w:id w:val="1403337517"/>
        <w:placeholder>
          <w:docPart w:val="1913CD5F42FB4212A33EB2B1A02B7EBD"/>
        </w:placeholder>
      </w:sdtPr>
      <w:sdtContent>
        <w:p w14:paraId="69CD7924" w14:textId="49365F52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32"/>
              <w:szCs w:val="32"/>
              <w:lang w:bidi="fa-IR"/>
            </w:rPr>
          </w:pPr>
          <w:r>
            <w:rPr>
              <w:b/>
              <w:bCs/>
              <w:sz w:val="32"/>
              <w:szCs w:val="32"/>
              <w:lang w:bidi="fa-IR"/>
            </w:rPr>
            <w:t>Title</w:t>
          </w:r>
        </w:p>
      </w:sdtContent>
    </w:sdt>
    <w:p w14:paraId="0AAD5929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37422FC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28"/>
          <w:szCs w:val="32"/>
          <w:lang w:bidi="fa-IR"/>
        </w:rPr>
        <w:tag w:val="_field_Author_Title_En"/>
        <w:id w:val="-286208720"/>
        <w:placeholder>
          <w:docPart w:val="20CFA11C73E44B45B1C4459FB7B69E5D"/>
        </w:placeholder>
      </w:sdtPr>
      <w:sdtContent>
        <w:p w14:paraId="012F630D" w14:textId="21027CC0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szCs w:val="32"/>
              <w:lang w:bidi="fa-IR"/>
            </w:rPr>
          </w:pPr>
          <w:r w:rsidRPr="005937DB">
            <w:rPr>
              <w:b/>
              <w:bCs/>
              <w:sz w:val="28"/>
              <w:szCs w:val="32"/>
              <w:lang w:bidi="fa-IR"/>
            </w:rPr>
            <w:t>By:</w:t>
          </w:r>
        </w:p>
      </w:sdtContent>
    </w:sdt>
    <w:sdt>
      <w:sdtPr>
        <w:rPr>
          <w:bCs/>
          <w:sz w:val="26"/>
          <w:szCs w:val="26"/>
          <w:lang w:bidi="fa-IR"/>
        </w:rPr>
        <w:tag w:val="_field_Author_En"/>
        <w:id w:val="-746652732"/>
        <w:placeholder>
          <w:docPart w:val="C9FC56B9F4DB4EC38700EC840313957F"/>
        </w:placeholder>
      </w:sdtPr>
      <w:sdtContent>
        <w:p w14:paraId="11F78BF8" w14:textId="285C5A38" w:rsidR="005937DB" w:rsidRPr="008A7485" w:rsidRDefault="00530677" w:rsidP="005937DB">
          <w:pPr>
            <w:bidi w:val="0"/>
            <w:spacing w:line="360" w:lineRule="auto"/>
            <w:contextualSpacing/>
            <w:jc w:val="center"/>
            <w:rPr>
              <w:bCs/>
              <w:sz w:val="26"/>
              <w:szCs w:val="26"/>
              <w:lang w:bidi="fa-IR"/>
            </w:rPr>
          </w:pPr>
          <w:r>
            <w:rPr>
              <w:bCs/>
              <w:sz w:val="26"/>
              <w:szCs w:val="26"/>
              <w:lang w:bidi="fa-IR"/>
            </w:rPr>
            <w:t>By</w:t>
          </w:r>
        </w:p>
      </w:sdtContent>
    </w:sdt>
    <w:p w14:paraId="60C15CF2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75178990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2442F31D" w14:textId="0A98E014" w:rsidR="007C1C74" w:rsidRPr="008A7485" w:rsidRDefault="005937DB" w:rsidP="00953CCE">
      <w:pPr>
        <w:bidi w:val="0"/>
        <w:spacing w:line="360" w:lineRule="auto"/>
        <w:ind w:firstLine="360"/>
        <w:contextualSpacing/>
        <w:rPr>
          <w:bCs/>
          <w:sz w:val="26"/>
          <w:szCs w:val="26"/>
          <w:lang w:bidi="fa-IR"/>
        </w:rPr>
      </w:pPr>
      <w:r w:rsidRPr="008A7485">
        <w:rPr>
          <w:bCs/>
          <w:sz w:val="26"/>
          <w:szCs w:val="26"/>
          <w:lang w:bidi="fa-IR"/>
        </w:rPr>
        <w:t xml:space="preserve">Evaluated and </w:t>
      </w:r>
      <w:proofErr w:type="gramStart"/>
      <w:r w:rsidRPr="008A7485">
        <w:rPr>
          <w:bCs/>
          <w:sz w:val="26"/>
          <w:szCs w:val="26"/>
          <w:lang w:bidi="fa-IR"/>
        </w:rPr>
        <w:t>Approved</w:t>
      </w:r>
      <w:proofErr w:type="gramEnd"/>
      <w:r w:rsidRPr="008A7485">
        <w:rPr>
          <w:bCs/>
          <w:sz w:val="26"/>
          <w:szCs w:val="26"/>
          <w:lang w:bidi="fa-IR"/>
        </w:rPr>
        <w:t xml:space="preserve"> by </w:t>
      </w:r>
      <w:sdt>
        <w:sdtPr>
          <w:rPr>
            <w:bCs/>
            <w:sz w:val="26"/>
            <w:szCs w:val="26"/>
            <w:lang w:bidi="fa-IR"/>
          </w:rPr>
          <w:tag w:val="_field_Type_En"/>
          <w:id w:val="624885718"/>
          <w:placeholder>
            <w:docPart w:val="0FDF49E987EC4CC08742D1461033D486"/>
          </w:placeholder>
        </w:sdtPr>
        <w:sdtContent>
          <w:r w:rsidR="00530677">
            <w:rPr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Cs/>
          <w:sz w:val="26"/>
          <w:szCs w:val="26"/>
          <w:lang w:bidi="fa-IR"/>
        </w:rPr>
        <w:t xml:space="preserve"> Committee, on </w:t>
      </w:r>
      <w:sdt>
        <w:sdtPr>
          <w:rPr>
            <w:bCs/>
            <w:sz w:val="26"/>
            <w:szCs w:val="26"/>
            <w:lang w:bidi="fa-IR"/>
          </w:rPr>
          <w:tag w:val="_field_DefenseDate_En"/>
          <w:id w:val="50654720"/>
          <w:placeholder>
            <w:docPart w:val="C790410FE8D9445384509731D1DC62E9"/>
          </w:placeholder>
        </w:sdtPr>
        <w:sdtContent>
          <w:r w:rsidR="001562E6">
            <w:rPr>
              <w:bCs/>
              <w:sz w:val="26"/>
              <w:szCs w:val="26"/>
              <w:lang w:bidi="fa-IR"/>
            </w:rPr>
            <w:t>Defense Date</w:t>
          </w:r>
        </w:sdtContent>
      </w:sdt>
    </w:p>
    <w:p w14:paraId="6F394DB9" w14:textId="7DD34352" w:rsidR="005937DB" w:rsidRPr="008A7485" w:rsidRDefault="00000000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Supervisor_Title_En"/>
          <w:id w:val="-1685357575"/>
          <w:placeholder>
            <w:docPart w:val="E0727EA7D4704663A877719AFB37A41E"/>
          </w:placeholder>
        </w:sdtPr>
        <w:sdtContent>
          <w:r w:rsidR="005937DB" w:rsidRPr="008A7485">
            <w:rPr>
              <w:bCs/>
              <w:sz w:val="26"/>
              <w:szCs w:val="26"/>
              <w:lang w:bidi="fa-IR"/>
            </w:rPr>
            <w:t>Supervisor: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Supervisor_En"/>
          <w:id w:val="1750545167"/>
          <w:placeholder>
            <w:docPart w:val="3D867FDF3408451F8E47AA884F1D7740"/>
          </w:placeholder>
        </w:sdtPr>
        <w:sdtContent>
          <w:r w:rsidR="00530677">
            <w:rPr>
              <w:bCs/>
              <w:sz w:val="26"/>
              <w:szCs w:val="26"/>
              <w:lang w:bidi="fa-IR"/>
            </w:rPr>
            <w:t>Supervisor</w:t>
          </w:r>
        </w:sdtContent>
      </w:sdt>
    </w:p>
    <w:p w14:paraId="04679D82" w14:textId="31E02A07" w:rsidR="005937DB" w:rsidRPr="008A7485" w:rsidRDefault="00000000" w:rsidP="00A80289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Advisor_Title_En"/>
          <w:id w:val="-1339613393"/>
          <w:placeholder>
            <w:docPart w:val="67776713FAD142A9A2AF36D22CD84015"/>
          </w:placeholder>
        </w:sdtPr>
        <w:sdtContent>
          <w:r w:rsidR="00E466DA">
            <w:rPr>
              <w:bCs/>
              <w:sz w:val="26"/>
              <w:szCs w:val="26"/>
              <w:lang w:bidi="fa-IR"/>
            </w:rPr>
            <w:t>Advisor</w:t>
          </w:r>
          <w:r w:rsidR="00530677">
            <w:rPr>
              <w:bCs/>
              <w:sz w:val="26"/>
              <w:szCs w:val="26"/>
              <w:lang w:bidi="fa-IR"/>
            </w:rPr>
            <w:t>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Advisor_En"/>
          <w:id w:val="-1488858765"/>
          <w:placeholder>
            <w:docPart w:val="AA3ED3431EFB40F7AA80DA9EEDA65DFC"/>
          </w:placeholder>
        </w:sdtPr>
        <w:sdtContent>
          <w:proofErr w:type="gramStart"/>
          <w:r w:rsidR="00E466DA">
            <w:rPr>
              <w:bCs/>
              <w:sz w:val="26"/>
              <w:szCs w:val="26"/>
              <w:lang w:bidi="fa-IR"/>
            </w:rPr>
            <w:t>Advisor(</w:t>
          </w:r>
          <w:proofErr w:type="gramEnd"/>
          <w:r w:rsidR="00E466DA">
            <w:rPr>
              <w:bCs/>
              <w:sz w:val="26"/>
              <w:szCs w:val="26"/>
              <w:lang w:bidi="fa-IR"/>
            </w:rPr>
            <w:t>Optional)</w:t>
          </w:r>
        </w:sdtContent>
      </w:sdt>
    </w:p>
    <w:p w14:paraId="16123BE7" w14:textId="3D21233C" w:rsidR="005937DB" w:rsidRPr="008A7485" w:rsidRDefault="00000000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015459996"/>
          <w:placeholder>
            <w:docPart w:val="1E870C9BC3834BC3906B5C87EB1C4DA6"/>
          </w:placeholder>
          <w15:color w:val="000000"/>
          <w:text/>
        </w:sdtPr>
        <w:sdtContent>
          <w:r w:rsid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0D70A5" w:rsidRP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424575597"/>
          <w:placeholder>
            <w:docPart w:val="4D6CB2AD8D4243BDA82CEC1A1B4035E7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Content>
          <w:r w:rsidR="004052BD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5490BED2" w14:textId="2B93F309" w:rsidR="005937DB" w:rsidRPr="008A7485" w:rsidRDefault="00000000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200390088"/>
          <w:placeholder>
            <w:docPart w:val="A5B1282FA2124CEF8AF74694F1E2FBFC"/>
          </w:placeholder>
          <w15:color w:val="000000"/>
          <w:text/>
        </w:sdtPr>
        <w:sdtContent>
          <w:r w:rsid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CE6EB8" w:rsidRP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335152367"/>
          <w:placeholder>
            <w:docPart w:val="77468B69CC334542A62263E7B85E4908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Content>
          <w:r w:rsidR="004052BD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11F7B18D" w14:textId="77777777" w:rsidR="001B7DEF" w:rsidRPr="00C407AD" w:rsidRDefault="001B7DEF" w:rsidP="005937DB">
      <w:pPr>
        <w:bidi w:val="0"/>
        <w:spacing w:line="360" w:lineRule="auto"/>
        <w:contextualSpacing/>
        <w:rPr>
          <w:lang w:bidi="fa-IR"/>
        </w:rPr>
      </w:pPr>
    </w:p>
    <w:sectPr w:rsidR="001B7DEF" w:rsidRPr="00C407AD" w:rsidSect="00CC5E44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7FF7" w14:textId="77777777" w:rsidR="00FC20FF" w:rsidRDefault="00FC20FF" w:rsidP="00495126">
      <w:pPr>
        <w:spacing w:before="0" w:after="0"/>
      </w:pPr>
      <w:r>
        <w:separator/>
      </w:r>
    </w:p>
  </w:endnote>
  <w:endnote w:type="continuationSeparator" w:id="0">
    <w:p w14:paraId="29941EAE" w14:textId="77777777" w:rsidR="00FC20FF" w:rsidRDefault="00FC20FF" w:rsidP="004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165E" w14:textId="4F692F10" w:rsidR="00495126" w:rsidRDefault="00495126" w:rsidP="00495126">
    <w:pPr>
      <w:pStyle w:val="Footer"/>
      <w:bidi w:val="0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DE208" w14:textId="77777777" w:rsidR="00FC20FF" w:rsidRDefault="00FC20FF" w:rsidP="00495126">
      <w:pPr>
        <w:spacing w:before="0" w:after="0"/>
      </w:pPr>
      <w:r>
        <w:separator/>
      </w:r>
    </w:p>
  </w:footnote>
  <w:footnote w:type="continuationSeparator" w:id="0">
    <w:p w14:paraId="14A8B30D" w14:textId="77777777" w:rsidR="00FC20FF" w:rsidRDefault="00FC20FF" w:rsidP="004951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40FA" w14:textId="610D4B40" w:rsidR="00495126" w:rsidRDefault="00495126" w:rsidP="00495126">
    <w:pPr>
      <w:pStyle w:val="Header"/>
      <w:bidi w:val="0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FD3CC9"/>
    <w:multiLevelType w:val="hybridMultilevel"/>
    <w:tmpl w:val="36AA8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8685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2"/>
    <w:rsid w:val="000366E8"/>
    <w:rsid w:val="00066590"/>
    <w:rsid w:val="000A6F5E"/>
    <w:rsid w:val="000D5AED"/>
    <w:rsid w:val="000D70A5"/>
    <w:rsid w:val="00102153"/>
    <w:rsid w:val="00110259"/>
    <w:rsid w:val="00150186"/>
    <w:rsid w:val="0015459E"/>
    <w:rsid w:val="001562E6"/>
    <w:rsid w:val="00173762"/>
    <w:rsid w:val="00185A42"/>
    <w:rsid w:val="00186440"/>
    <w:rsid w:val="00187C0C"/>
    <w:rsid w:val="0019248D"/>
    <w:rsid w:val="00194B79"/>
    <w:rsid w:val="001B4BE4"/>
    <w:rsid w:val="001B7DEF"/>
    <w:rsid w:val="00205FDD"/>
    <w:rsid w:val="00232ECE"/>
    <w:rsid w:val="002516AE"/>
    <w:rsid w:val="00260152"/>
    <w:rsid w:val="00281377"/>
    <w:rsid w:val="00287597"/>
    <w:rsid w:val="002A051F"/>
    <w:rsid w:val="002B154F"/>
    <w:rsid w:val="002D010A"/>
    <w:rsid w:val="003145E8"/>
    <w:rsid w:val="003248B6"/>
    <w:rsid w:val="00352D06"/>
    <w:rsid w:val="00354DFC"/>
    <w:rsid w:val="0037432C"/>
    <w:rsid w:val="00377054"/>
    <w:rsid w:val="00377411"/>
    <w:rsid w:val="00390735"/>
    <w:rsid w:val="003A6448"/>
    <w:rsid w:val="003E713D"/>
    <w:rsid w:val="004052BD"/>
    <w:rsid w:val="00406D51"/>
    <w:rsid w:val="00436B94"/>
    <w:rsid w:val="00462A21"/>
    <w:rsid w:val="0047252E"/>
    <w:rsid w:val="0047788F"/>
    <w:rsid w:val="00483681"/>
    <w:rsid w:val="004916A6"/>
    <w:rsid w:val="00495126"/>
    <w:rsid w:val="004B556D"/>
    <w:rsid w:val="004C1E32"/>
    <w:rsid w:val="004D5E84"/>
    <w:rsid w:val="004E5F9E"/>
    <w:rsid w:val="00530677"/>
    <w:rsid w:val="005334F0"/>
    <w:rsid w:val="005937DB"/>
    <w:rsid w:val="00597E3C"/>
    <w:rsid w:val="005A4640"/>
    <w:rsid w:val="005B0B9D"/>
    <w:rsid w:val="005B5F70"/>
    <w:rsid w:val="005B7F44"/>
    <w:rsid w:val="005C121F"/>
    <w:rsid w:val="00601D75"/>
    <w:rsid w:val="0061044C"/>
    <w:rsid w:val="00636DAB"/>
    <w:rsid w:val="00653982"/>
    <w:rsid w:val="00657937"/>
    <w:rsid w:val="006814EB"/>
    <w:rsid w:val="00691CAA"/>
    <w:rsid w:val="00693014"/>
    <w:rsid w:val="006A2718"/>
    <w:rsid w:val="006B6DE6"/>
    <w:rsid w:val="006C7932"/>
    <w:rsid w:val="006E4B4C"/>
    <w:rsid w:val="007052EB"/>
    <w:rsid w:val="007254B4"/>
    <w:rsid w:val="007778AD"/>
    <w:rsid w:val="00783EDF"/>
    <w:rsid w:val="00795F16"/>
    <w:rsid w:val="007A2596"/>
    <w:rsid w:val="007B65B4"/>
    <w:rsid w:val="007C1C74"/>
    <w:rsid w:val="007E4D44"/>
    <w:rsid w:val="007F2C8A"/>
    <w:rsid w:val="00807185"/>
    <w:rsid w:val="00834297"/>
    <w:rsid w:val="00864129"/>
    <w:rsid w:val="00873019"/>
    <w:rsid w:val="0088321D"/>
    <w:rsid w:val="00897696"/>
    <w:rsid w:val="008A011A"/>
    <w:rsid w:val="008A7485"/>
    <w:rsid w:val="008B366A"/>
    <w:rsid w:val="008B6B30"/>
    <w:rsid w:val="008B6C9E"/>
    <w:rsid w:val="008C1F3C"/>
    <w:rsid w:val="008D4931"/>
    <w:rsid w:val="00927D6D"/>
    <w:rsid w:val="00932885"/>
    <w:rsid w:val="00953CCE"/>
    <w:rsid w:val="00977451"/>
    <w:rsid w:val="009860D5"/>
    <w:rsid w:val="009A1D1F"/>
    <w:rsid w:val="009E5B8E"/>
    <w:rsid w:val="009F72FD"/>
    <w:rsid w:val="00A013D8"/>
    <w:rsid w:val="00A12426"/>
    <w:rsid w:val="00A12A8D"/>
    <w:rsid w:val="00A12E84"/>
    <w:rsid w:val="00A13A59"/>
    <w:rsid w:val="00A46819"/>
    <w:rsid w:val="00A55A1E"/>
    <w:rsid w:val="00A60151"/>
    <w:rsid w:val="00A80289"/>
    <w:rsid w:val="00A832DA"/>
    <w:rsid w:val="00A97F30"/>
    <w:rsid w:val="00AA73B1"/>
    <w:rsid w:val="00AA7B4F"/>
    <w:rsid w:val="00AC52B6"/>
    <w:rsid w:val="00AE2B09"/>
    <w:rsid w:val="00AF5DC3"/>
    <w:rsid w:val="00B030BC"/>
    <w:rsid w:val="00B06A4A"/>
    <w:rsid w:val="00B22491"/>
    <w:rsid w:val="00B47E7E"/>
    <w:rsid w:val="00C2565F"/>
    <w:rsid w:val="00C407AD"/>
    <w:rsid w:val="00C65BE6"/>
    <w:rsid w:val="00C70A0D"/>
    <w:rsid w:val="00C94380"/>
    <w:rsid w:val="00CC5E44"/>
    <w:rsid w:val="00CD2147"/>
    <w:rsid w:val="00CE6EB8"/>
    <w:rsid w:val="00CF015B"/>
    <w:rsid w:val="00CF0C31"/>
    <w:rsid w:val="00CF31C3"/>
    <w:rsid w:val="00CF4D46"/>
    <w:rsid w:val="00D0725F"/>
    <w:rsid w:val="00D1627C"/>
    <w:rsid w:val="00D2305B"/>
    <w:rsid w:val="00D25110"/>
    <w:rsid w:val="00D26D23"/>
    <w:rsid w:val="00D42146"/>
    <w:rsid w:val="00D55BEE"/>
    <w:rsid w:val="00D7730E"/>
    <w:rsid w:val="00D938B1"/>
    <w:rsid w:val="00D9456C"/>
    <w:rsid w:val="00DB3AA4"/>
    <w:rsid w:val="00DD2845"/>
    <w:rsid w:val="00DE6BE2"/>
    <w:rsid w:val="00E10ED4"/>
    <w:rsid w:val="00E1237E"/>
    <w:rsid w:val="00E24FC8"/>
    <w:rsid w:val="00E32BCC"/>
    <w:rsid w:val="00E34D85"/>
    <w:rsid w:val="00E466DA"/>
    <w:rsid w:val="00E523EA"/>
    <w:rsid w:val="00E81523"/>
    <w:rsid w:val="00EA7E5B"/>
    <w:rsid w:val="00ED420F"/>
    <w:rsid w:val="00F2600D"/>
    <w:rsid w:val="00F32462"/>
    <w:rsid w:val="00F46A3A"/>
    <w:rsid w:val="00F73C87"/>
    <w:rsid w:val="00F808FD"/>
    <w:rsid w:val="00F86744"/>
    <w:rsid w:val="00F92E24"/>
    <w:rsid w:val="00FA3604"/>
    <w:rsid w:val="00FB7547"/>
    <w:rsid w:val="00FC20FF"/>
    <w:rsid w:val="00FC2990"/>
    <w:rsid w:val="00FC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A131"/>
  <w15:chartTrackingRefBased/>
  <w15:docId w15:val="{9D676732-4175-45AB-9EBE-2B419B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AD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778A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7778A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778A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778A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778A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778A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778A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778A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778A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7778A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778A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778A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778AD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778AD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778AD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778AD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778AD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778AD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778AD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7778A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778A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778AD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778AD"/>
  </w:style>
  <w:style w:type="paragraph" w:styleId="Caption">
    <w:name w:val="caption"/>
    <w:basedOn w:val="Normal"/>
    <w:next w:val="BodyText"/>
    <w:uiPriority w:val="11"/>
    <w:rsid w:val="007778AD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7778A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778A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778AD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778A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778AD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778A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778AD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778A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778A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778A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778AD"/>
    <w:rPr>
      <w:i/>
      <w:iCs/>
    </w:rPr>
  </w:style>
  <w:style w:type="character" w:styleId="Emphasis">
    <w:name w:val="Emphasis"/>
    <w:basedOn w:val="DefaultParagraphFont"/>
    <w:uiPriority w:val="4"/>
    <w:qFormat/>
    <w:rsid w:val="007778AD"/>
    <w:rPr>
      <w:i/>
      <w:iCs/>
    </w:rPr>
  </w:style>
  <w:style w:type="character" w:styleId="Strong">
    <w:name w:val="Strong"/>
    <w:basedOn w:val="DefaultParagraphFont"/>
    <w:uiPriority w:val="4"/>
    <w:qFormat/>
    <w:rsid w:val="007778AD"/>
    <w:rPr>
      <w:b/>
      <w:bCs/>
    </w:rPr>
  </w:style>
  <w:style w:type="paragraph" w:styleId="ListParagraph">
    <w:name w:val="List Paragraph"/>
    <w:basedOn w:val="Normal"/>
    <w:uiPriority w:val="6"/>
    <w:qFormat/>
    <w:rsid w:val="007778A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778AD"/>
  </w:style>
  <w:style w:type="paragraph" w:styleId="EndnoteText">
    <w:name w:val="endnote text"/>
    <w:basedOn w:val="Normal"/>
    <w:link w:val="EndnoteTextChar"/>
    <w:uiPriority w:val="10"/>
    <w:rsid w:val="007778AD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778AD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778A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778AD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778A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4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3FF6A59EC4C1A996BC0E81C576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E280-9DED-45C8-B9F6-CB8BA07037C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10A38EC952A468BA262F141A0198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3AA5-CE4B-436A-9AB4-5ABE7E4AD414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3EE31BD9057441980D92642E9C0D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488B9-D9A2-40D6-BC1E-8E03C9BF156D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FFFB1522DEA49878F9863B1A2BA6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7F3D5-8A37-4B0B-B146-E16162CE5F6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842A11E011E49F8ACE6606FBFDD2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DA870-CE72-4885-A67A-CADEABD35BF6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5176073F78A40A583BB062115AA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18C39-A39C-43ED-8D95-FEC4CCB84E92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913CD5F42FB4212A33EB2B1A02B7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7173A-CA14-4627-9565-75090D844FE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0CFA11C73E44B45B1C4459FB7B69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83FFE-22B3-4774-9546-5F5CCD6A9CAB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9FC56B9F4DB4EC38700EC8403139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54036-6F96-49E9-B1E3-67E262B1B64D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FDF49E987EC4CC08742D1461033D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281D2-234F-4347-AAC6-9C631144EE1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790410FE8D9445384509731D1DC6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5875-50E6-4D2A-BAF4-932C01E8E0E8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0727EA7D4704663A877719AFB37A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D711B-2238-4240-AFC4-03F47AE9041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867FDF3408451F8E47AA884F1D7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78870-2511-48F3-89D0-5181C3531642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7776713FAD142A9A2AF36D22CD8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D127B-34B7-4CF9-B276-167EAF78AE60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3ED3431EFB40F7AA80DA9EEDA65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0B4B2-7400-422B-ABE7-2ED4B452F5D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870C9BC3834BC3906B5C87EB1C4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C230-0232-4D58-AD41-36E9A3C230BF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D6CB2AD8D4243BDA82CEC1A1B403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1C31D-67EE-4D2F-B88E-F4C7931E6A4B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5B1282FA2124CEF8AF74694F1E2F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EF476-61D8-4972-97F1-60656FE03CB3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7468B69CC334542A62263E7B85E4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4BF24-218E-403F-A45B-9A79FC10C537}"/>
      </w:docPartPr>
      <w:docPartBody>
        <w:p w:rsidR="001D3A8E" w:rsidRDefault="001D3A8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1F"/>
    <w:rsid w:val="00075CF9"/>
    <w:rsid w:val="000A6F5E"/>
    <w:rsid w:val="000D2310"/>
    <w:rsid w:val="00173762"/>
    <w:rsid w:val="0019248D"/>
    <w:rsid w:val="001B4BE4"/>
    <w:rsid w:val="001B5FB5"/>
    <w:rsid w:val="001D3A8E"/>
    <w:rsid w:val="0021538D"/>
    <w:rsid w:val="00245FA8"/>
    <w:rsid w:val="0026491E"/>
    <w:rsid w:val="002F6145"/>
    <w:rsid w:val="00354DFC"/>
    <w:rsid w:val="00390735"/>
    <w:rsid w:val="0040618A"/>
    <w:rsid w:val="00406D51"/>
    <w:rsid w:val="0047788F"/>
    <w:rsid w:val="00485D1A"/>
    <w:rsid w:val="004869C1"/>
    <w:rsid w:val="005E02D3"/>
    <w:rsid w:val="00601D75"/>
    <w:rsid w:val="00621DBB"/>
    <w:rsid w:val="006C1036"/>
    <w:rsid w:val="006C3976"/>
    <w:rsid w:val="006F39BE"/>
    <w:rsid w:val="00760ECC"/>
    <w:rsid w:val="007656B9"/>
    <w:rsid w:val="007E3AFA"/>
    <w:rsid w:val="007F2C8A"/>
    <w:rsid w:val="00835D66"/>
    <w:rsid w:val="00854DDD"/>
    <w:rsid w:val="00873019"/>
    <w:rsid w:val="00880804"/>
    <w:rsid w:val="008F7604"/>
    <w:rsid w:val="00946F3D"/>
    <w:rsid w:val="00A55A1E"/>
    <w:rsid w:val="00A86FF7"/>
    <w:rsid w:val="00AA73B1"/>
    <w:rsid w:val="00C65BE6"/>
    <w:rsid w:val="00C81178"/>
    <w:rsid w:val="00CF562F"/>
    <w:rsid w:val="00D0725F"/>
    <w:rsid w:val="00D1627C"/>
    <w:rsid w:val="00D23B33"/>
    <w:rsid w:val="00D7730E"/>
    <w:rsid w:val="00E10ED4"/>
    <w:rsid w:val="00E81523"/>
    <w:rsid w:val="00E8631F"/>
    <w:rsid w:val="00F2600D"/>
    <w:rsid w:val="00F71FA1"/>
    <w:rsid w:val="00FA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3A8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Gr andpa</cp:lastModifiedBy>
  <cp:revision>35</cp:revision>
  <dcterms:created xsi:type="dcterms:W3CDTF">2024-07-23T19:43:00Z</dcterms:created>
  <dcterms:modified xsi:type="dcterms:W3CDTF">2026-05-25T20:45:00Z</dcterms:modified>
</cp:coreProperties>
</file>