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06"/>
        <w:gridCol w:w="6705"/>
      </w:tblGrid>
      <w:tr w:rsidR="004C0995" w:rsidRPr="004C0995" w14:paraId="5EE6F950" w14:textId="77777777" w:rsidTr="0030026D">
        <w:trPr>
          <w:trHeight w:val="1555"/>
          <w:jc w:val="center"/>
        </w:trPr>
        <w:tc>
          <w:tcPr>
            <w:tcW w:w="917" w:type="pct"/>
            <w:tcBorders>
              <w:top w:val="single" w:sz="4" w:space="0" w:color="auto"/>
            </w:tcBorders>
            <w:vAlign w:val="center"/>
          </w:tcPr>
          <w:p w14:paraId="72E853BD" w14:textId="77777777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lang w:bidi="fa-IR"/>
              </w:rPr>
            </w:pPr>
            <w:r w:rsidRPr="004C0995">
              <w:rPr>
                <w:noProof/>
                <w:sz w:val="16"/>
                <w:szCs w:val="16"/>
                <w:lang w:bidi="fa-IR"/>
              </w:rPr>
              <w:drawing>
                <wp:inline distT="0" distB="0" distL="0" distR="0" wp14:anchorId="426CB111" wp14:editId="23C8D283">
                  <wp:extent cx="218307" cy="73152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07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16B66" w14:textId="0054627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16"/>
                <w:szCs w:val="16"/>
                <w:rtl/>
                <w:lang w:bidi="fa-IR"/>
              </w:rPr>
              <w:t>تحصیلات تکمیل</w:t>
            </w:r>
          </w:p>
        </w:tc>
        <w:tc>
          <w:tcPr>
            <w:tcW w:w="4083" w:type="pct"/>
            <w:tcBorders>
              <w:top w:val="single" w:sz="4" w:space="0" w:color="auto"/>
            </w:tcBorders>
            <w:vAlign w:val="center"/>
          </w:tcPr>
          <w:p w14:paraId="57F4A190" w14:textId="4053140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20"/>
                <w:szCs w:val="20"/>
                <w:lang w:bidi="fa-IR"/>
              </w:rPr>
            </w:pPr>
            <w:r w:rsidRPr="004C0995">
              <w:rPr>
                <w:b/>
                <w:bCs/>
                <w:sz w:val="20"/>
                <w:szCs w:val="20"/>
                <w:rtl/>
                <w:lang w:bidi="fa-IR"/>
              </w:rPr>
              <w:t>تعهد رعایت حقوق معنوی دانشگاه یزد</w:t>
            </w:r>
          </w:p>
        </w:tc>
      </w:tr>
      <w:tr w:rsidR="004C0995" w:rsidRPr="004C0995" w14:paraId="6A8D1BB4" w14:textId="77777777" w:rsidTr="0030026D">
        <w:trPr>
          <w:trHeight w:val="274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C816460" w14:textId="1A03B6F8" w:rsidR="00F11520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اینجانب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uthor_Fa"/>
                <w:id w:val="1595277151"/>
                <w:placeholder>
                  <w:docPart w:val="492A6F5434D64A96B622ACF5115695BF"/>
                </w:placeholder>
                <w:text/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  <w:lang w:bidi="fa-IR"/>
                  </w:rPr>
                  <w:t>نام نگارنده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دانش‌آموخته مقطع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cademicDegree_Fa"/>
                <w:id w:val="-512302930"/>
                <w:placeholder>
                  <w:docPart w:val="EFE1A8E57AFD46AD92EF9A289D360F07"/>
                </w:placeholder>
                <w:text/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  <w:lang w:bidi="fa-IR"/>
                  </w:rPr>
                  <w:t>مقطع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در رشته </w:t>
            </w:r>
            <w:sdt>
              <w:sdtPr>
                <w:rPr>
                  <w:sz w:val="26"/>
                  <w:szCs w:val="26"/>
                  <w:rtl/>
                </w:rPr>
                <w:tag w:val="_field_FieldOfStudy_Fa"/>
                <w:id w:val="1751541945"/>
                <w:placeholder>
                  <w:docPart w:val="09308FD5DBBF42E6BA5D886DBFCD7BE4"/>
                </w:placeholder>
              </w:sdtPr>
              <w:sdtEndPr>
                <w:rPr>
                  <w:rFonts w:hint="cs"/>
                </w:rPr>
              </w:sdtEnd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رشته تحصیلی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گرایش </w:t>
            </w:r>
            <w:sdt>
              <w:sdtPr>
                <w:rPr>
                  <w:sz w:val="26"/>
                  <w:szCs w:val="26"/>
                  <w:rtl/>
                </w:rPr>
                <w:tag w:val="_field_AreaOfStudy_Fa"/>
                <w:id w:val="-433672718"/>
                <w:placeholder>
                  <w:docPart w:val="AA4F66A3F9CD40C8BB42C18F053E1A7A"/>
                </w:placeholder>
              </w:sdtPr>
              <w:sdtEndPr>
                <w:rPr>
                  <w:rFonts w:hint="cs"/>
                </w:rPr>
              </w:sdtEnd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گرایش</w:t>
                </w:r>
              </w:sdtContent>
            </w:sdt>
          </w:p>
          <w:p w14:paraId="73C16569" w14:textId="0FBF0B62" w:rsidR="008F749C" w:rsidRPr="007F347B" w:rsidRDefault="004C0995" w:rsidP="00C560F9">
            <w:pPr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>که در تاریخ</w:t>
            </w:r>
            <w:r w:rsidR="00C560F9"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.................................</w:t>
            </w: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از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912582216"/>
                <w:placeholder>
                  <w:docPart w:val="46B9DB57517E4D669E65EBBA5DC3C48D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خود تحت عنوان: </w:t>
            </w:r>
            <w:sdt>
              <w:sdtPr>
                <w:rPr>
                  <w:sz w:val="26"/>
                  <w:szCs w:val="26"/>
                  <w:rtl/>
                </w:rPr>
                <w:tag w:val="_field_Title_Fa"/>
                <w:id w:val="-1844854484"/>
                <w:placeholder>
                  <w:docPart w:val="9F472E7A68D845079742499EDB53B790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عنوان</w:t>
                </w:r>
              </w:sdtContent>
            </w:sdt>
          </w:p>
          <w:p w14:paraId="5DF75065" w14:textId="15959B21" w:rsidR="004C0995" w:rsidRPr="004C0995" w:rsidRDefault="004C0995" w:rsidP="008F749C">
            <w:pPr>
              <w:contextualSpacing/>
              <w:rPr>
                <w:sz w:val="26"/>
                <w:szCs w:val="26"/>
                <w:rtl/>
                <w:cs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با کسب درجه</w:t>
            </w:r>
            <w:r w:rsidR="00C560F9">
              <w:rPr>
                <w:sz w:val="26"/>
                <w:szCs w:val="26"/>
                <w:lang w:bidi="fa-IR"/>
              </w:rPr>
              <w:t xml:space="preserve"> </w:t>
            </w:r>
            <w:sdt>
              <w:sdtPr>
                <w:rPr>
                  <w:sz w:val="26"/>
                  <w:szCs w:val="26"/>
                  <w:rtl/>
                  <w:lang w:bidi="fa-IR"/>
                </w:rPr>
                <w:id w:val="-794208963"/>
                <w:placeholder>
                  <w:docPart w:val="CB34B965A3F940D895ECBEBE124C4197"/>
                </w:placeholder>
                <w:comboBox>
                  <w:listItem w:value="Choose an item."/>
                  <w:listItem w:displayText="عالی" w:value="عالی"/>
                  <w:listItem w:displayText="خیلی خوب" w:value="خیلی خوب"/>
                  <w:listItem w:displayText="خوب" w:value="خوب"/>
                  <w:listItem w:displayText="متوسط" w:value="متوسط"/>
                  <w:listItem w:displayText="مردود" w:value="مردود"/>
                </w:comboBox>
              </w:sdtPr>
              <w:sdtContent>
                <w:r w:rsidR="002554C5">
                  <w:rPr>
                    <w:sz w:val="26"/>
                    <w:szCs w:val="26"/>
                    <w:rtl/>
                    <w:lang w:bidi="fa-IR"/>
                  </w:rPr>
                  <w:t>درجه را انتخاب کن</w:t>
                </w:r>
                <w:r w:rsidR="002554C5">
                  <w:rPr>
                    <w:rFonts w:hint="cs"/>
                    <w:sz w:val="26"/>
                    <w:szCs w:val="26"/>
                    <w:rtl/>
                    <w:lang w:bidi="fa-IR"/>
                  </w:rPr>
                  <w:t>ی</w:t>
                </w:r>
                <w:r w:rsidR="002554C5">
                  <w:rPr>
                    <w:rFonts w:hint="eastAsia"/>
                    <w:sz w:val="26"/>
                    <w:szCs w:val="26"/>
                    <w:rtl/>
                    <w:lang w:bidi="fa-IR"/>
                  </w:rPr>
                  <w:t>د</w:t>
                </w:r>
              </w:sdtContent>
            </w:sdt>
            <w:r w:rsidR="008F749C">
              <w:rPr>
                <w:rFonts w:hint="cs"/>
                <w:sz w:val="26"/>
                <w:szCs w:val="26"/>
                <w:rtl/>
                <w:lang w:bidi="fa-IR"/>
              </w:rPr>
              <w:t xml:space="preserve"> </w:t>
            </w: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دفاع نموده‌ام</w:t>
            </w:r>
            <w:r w:rsidRPr="004C0995">
              <w:rPr>
                <w:rFonts w:hint="cs"/>
                <w:sz w:val="26"/>
                <w:szCs w:val="26"/>
                <w:rtl/>
                <w:cs/>
                <w:lang w:bidi="fa-IR"/>
              </w:rPr>
              <w:t xml:space="preserve">‎‏، شرعاً و قانوناً متعهد می‌شوم: </w:t>
            </w:r>
          </w:p>
          <w:p w14:paraId="73D426D4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</w:p>
          <w:p w14:paraId="2CE281B0" w14:textId="057863C3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1)‌ مطالب مندرج در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436474658"/>
                <w:placeholder>
                  <w:docPart w:val="2A7F1629FF3E4812A5367421C0B66E24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حاصل تحقیق و پژوهش اینجانب بوده و در مواردی که از دستاوردهای علمی و پژوهشی دیگران اعم از پایان‌نامه‏، کتاب، مقاله و غیره استفاده نموده‌ام،  رعایت کامل امانت را نموده و ضمن رعایت قواعد مرجع</w:t>
            </w:r>
            <w:r w:rsidRPr="007F347B">
              <w:rPr>
                <w:rFonts w:hint="eastAsia"/>
                <w:sz w:val="26"/>
                <w:szCs w:val="26"/>
                <w:rtl/>
                <w:lang w:bidi="fa-IR"/>
              </w:rPr>
              <w:t>‌</w:t>
            </w: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دهی،  اقدام به ذکر آن‌ها در فهرست منابع نموده‌ام. </w:t>
            </w:r>
          </w:p>
          <w:p w14:paraId="0895FB5B" w14:textId="346BC5BD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2) تمام یا بخشی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722095978"/>
                <w:placeholder>
                  <w:docPart w:val="E9D9C07557E147EEB0F09993D47DF650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قبلاً برای دریافت هیچ مدرک تحصیلی (هم‌سطح، پایین‌تر‏ یا بالاتر) در سایر دانشگاه‌ها و مؤسسات آموزش عالی ارائه نشده است. </w:t>
            </w:r>
          </w:p>
          <w:p w14:paraId="7CD8914B" w14:textId="2951DD67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3) مقالات مستخرج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-729614262"/>
                <w:placeholder>
                  <w:docPart w:val="BC443C963ECF4E8088B3745745D6276B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کاملاً حاصل کار اینجانب بوده و از هرگونه جعل داده و یا تغییر اطلاعات پرهیز نموده‌ام. همچنین با آگاهی کامل از مفاد اصول اخلاق علمی، خود را ملزم به رعایت آن و عدم انجام سرقت و جعل علمی می‌دانم.</w:t>
            </w:r>
          </w:p>
          <w:p w14:paraId="1B4AF624" w14:textId="02DE697A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4) از ارسال همزمان و یا تکراری مقالات مستخرج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23975052"/>
                <w:placeholder>
                  <w:docPart w:val="1B29E46EDAED4C7A8AC990EBC321A755"/>
                </w:placeholder>
              </w:sdt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به نشریات و یا کنگره‌های گوناگون خودداری نموده و می‌نمایم. </w:t>
            </w:r>
          </w:p>
          <w:p w14:paraId="25D17B5A" w14:textId="2F6A2168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5)‌ کلیه حقوق مادی و معنوی حاصل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-844172312"/>
                <w:placeholder>
                  <w:docPart w:val="26FED11AEB804C868C965C271C70B964"/>
                </w:placeholder>
              </w:sdtPr>
              <w:sdtContent>
                <w:r w:rsid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متعلق به دانشگاه یزد بوده و متعهد می‌شوم هرگونه بهره‌مندی و یا نشر دستاوردهای حاصل از این تحقیق اعم از چاپ کتاب، مقاله، ثبت اختراع و غیره (در زمان دانشجویی و یا بعد از فراغت از تحصیل) با کسب اجازه از استاد/ استادان راهنما، مشاور و ذکر نام دانشگاه یزد باشد. </w:t>
            </w:r>
          </w:p>
          <w:p w14:paraId="7075EEFA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6) در صورت اثبات تخلف (در هر زمان) مسئولیت حقوقی آن بطور کامل برعهده اینجانب بوده و می‌پذیرم مدرک تحصیلی صادر شده توسط دانشگاه یزد از درجه اعتبار ساقط گردد و اینجانب هیچگونه ادعایی نخواهم داشت. </w:t>
            </w:r>
          </w:p>
          <w:p w14:paraId="775DF15E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7) برای انجام مراحل قبل و بعد از دفاع آیین‌نامه‌ها و شیوه‌نامه‌های مربوط در وب‌سایت تحصیلات تکمیلی دانشگاه را بطور دقیق مطالعه کرده‌ام و به مفاد آنها پایبند هستم.</w:t>
            </w:r>
          </w:p>
          <w:p w14:paraId="6A01896C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lang w:bidi="fa-IR"/>
              </w:rPr>
            </w:pPr>
          </w:p>
          <w:p w14:paraId="5801F230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نام و نام خانوادگی دانشجو:</w:t>
            </w:r>
          </w:p>
          <w:p w14:paraId="5DB5023D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امضا و تاریخ:</w:t>
            </w:r>
          </w:p>
          <w:p w14:paraId="0423C018" w14:textId="77777777" w:rsidR="004C0995" w:rsidRPr="004C0995" w:rsidRDefault="004C0995" w:rsidP="00943ECC">
            <w:pPr>
              <w:contextualSpacing/>
              <w:rPr>
                <w:b/>
                <w:bCs/>
                <w:sz w:val="26"/>
                <w:szCs w:val="26"/>
                <w:lang w:bidi="fa-IR"/>
              </w:rPr>
            </w:pPr>
          </w:p>
        </w:tc>
      </w:tr>
    </w:tbl>
    <w:p w14:paraId="0B874B5E" w14:textId="77777777" w:rsidR="004C0995" w:rsidRPr="00C407AD" w:rsidRDefault="004C0995" w:rsidP="00943ECC">
      <w:pPr>
        <w:contextualSpacing/>
        <w:rPr>
          <w:lang w:bidi="fa-IR"/>
        </w:rPr>
      </w:pPr>
    </w:p>
    <w:sectPr w:rsidR="004C0995" w:rsidRPr="00C407AD" w:rsidSect="002200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68A4" w14:textId="77777777" w:rsidR="003C45C5" w:rsidRDefault="003C45C5" w:rsidP="00D14F55">
      <w:pPr>
        <w:spacing w:before="0" w:after="0"/>
      </w:pPr>
      <w:r>
        <w:separator/>
      </w:r>
    </w:p>
  </w:endnote>
  <w:endnote w:type="continuationSeparator" w:id="0">
    <w:p w14:paraId="78520B0B" w14:textId="77777777" w:rsidR="003C45C5" w:rsidRDefault="003C45C5" w:rsidP="00D14F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59A7" w14:textId="77777777" w:rsidR="00D14F55" w:rsidRDefault="00D1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EC5A" w14:textId="4FA3E6D8" w:rsidR="00D14F55" w:rsidRDefault="00D14F55" w:rsidP="00D14F55">
    <w:pPr>
      <w:pStyle w:val="Footer"/>
    </w:pPr>
    <w:r w:rsidRPr="00BA76D7"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166" w14:textId="77777777" w:rsidR="00D14F55" w:rsidRDefault="00D1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B80C" w14:textId="77777777" w:rsidR="003C45C5" w:rsidRDefault="003C45C5" w:rsidP="00D14F55">
      <w:pPr>
        <w:spacing w:before="0" w:after="0"/>
      </w:pPr>
      <w:r>
        <w:separator/>
      </w:r>
    </w:p>
  </w:footnote>
  <w:footnote w:type="continuationSeparator" w:id="0">
    <w:p w14:paraId="741B7D7D" w14:textId="77777777" w:rsidR="003C45C5" w:rsidRDefault="003C45C5" w:rsidP="00D14F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AEC4" w14:textId="77777777" w:rsidR="00D14F55" w:rsidRDefault="00D1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90BB" w14:textId="1877F0A7" w:rsidR="00D14F55" w:rsidRDefault="00D14F55" w:rsidP="00D14F55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B5BF" w14:textId="77777777" w:rsidR="00D14F55" w:rsidRDefault="00D1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C4"/>
    <w:rsid w:val="000366E8"/>
    <w:rsid w:val="00047E3A"/>
    <w:rsid w:val="00062BAD"/>
    <w:rsid w:val="00066590"/>
    <w:rsid w:val="000A24DF"/>
    <w:rsid w:val="000B4BFA"/>
    <w:rsid w:val="000D5AED"/>
    <w:rsid w:val="00102153"/>
    <w:rsid w:val="00110259"/>
    <w:rsid w:val="00126363"/>
    <w:rsid w:val="00173762"/>
    <w:rsid w:val="00185A42"/>
    <w:rsid w:val="00186440"/>
    <w:rsid w:val="00187C0C"/>
    <w:rsid w:val="00194B79"/>
    <w:rsid w:val="001B292A"/>
    <w:rsid w:val="001B7DEF"/>
    <w:rsid w:val="00205FDD"/>
    <w:rsid w:val="00220081"/>
    <w:rsid w:val="002516AE"/>
    <w:rsid w:val="002554C5"/>
    <w:rsid w:val="00281377"/>
    <w:rsid w:val="00285049"/>
    <w:rsid w:val="002B154F"/>
    <w:rsid w:val="0030026D"/>
    <w:rsid w:val="003248B6"/>
    <w:rsid w:val="00352D06"/>
    <w:rsid w:val="00377411"/>
    <w:rsid w:val="00390735"/>
    <w:rsid w:val="003A6448"/>
    <w:rsid w:val="003C45C5"/>
    <w:rsid w:val="003F0575"/>
    <w:rsid w:val="00400DF1"/>
    <w:rsid w:val="00436B94"/>
    <w:rsid w:val="00440B1A"/>
    <w:rsid w:val="00462A21"/>
    <w:rsid w:val="00483681"/>
    <w:rsid w:val="004916A6"/>
    <w:rsid w:val="004C0995"/>
    <w:rsid w:val="004C1E32"/>
    <w:rsid w:val="004D3AC4"/>
    <w:rsid w:val="004D5E84"/>
    <w:rsid w:val="004E5F9E"/>
    <w:rsid w:val="00597E3C"/>
    <w:rsid w:val="005A4640"/>
    <w:rsid w:val="005B5F70"/>
    <w:rsid w:val="005B774F"/>
    <w:rsid w:val="005E1AC3"/>
    <w:rsid w:val="00636DAB"/>
    <w:rsid w:val="00653982"/>
    <w:rsid w:val="006814EB"/>
    <w:rsid w:val="00691CAA"/>
    <w:rsid w:val="00693014"/>
    <w:rsid w:val="006936BA"/>
    <w:rsid w:val="006A2718"/>
    <w:rsid w:val="006A299E"/>
    <w:rsid w:val="006B6DE6"/>
    <w:rsid w:val="006C7932"/>
    <w:rsid w:val="006E4B4C"/>
    <w:rsid w:val="0070328B"/>
    <w:rsid w:val="007052EB"/>
    <w:rsid w:val="007254B4"/>
    <w:rsid w:val="00774E69"/>
    <w:rsid w:val="00783EDF"/>
    <w:rsid w:val="00795F16"/>
    <w:rsid w:val="007A2596"/>
    <w:rsid w:val="007B65B4"/>
    <w:rsid w:val="007E4D44"/>
    <w:rsid w:val="007F347B"/>
    <w:rsid w:val="007F58F3"/>
    <w:rsid w:val="00864129"/>
    <w:rsid w:val="0088321D"/>
    <w:rsid w:val="00897696"/>
    <w:rsid w:val="008B366A"/>
    <w:rsid w:val="008B6B30"/>
    <w:rsid w:val="008B6C9E"/>
    <w:rsid w:val="008C1F3C"/>
    <w:rsid w:val="008F0E8D"/>
    <w:rsid w:val="008F749C"/>
    <w:rsid w:val="00911EFD"/>
    <w:rsid w:val="00927D6D"/>
    <w:rsid w:val="00932885"/>
    <w:rsid w:val="00943ECC"/>
    <w:rsid w:val="009860D5"/>
    <w:rsid w:val="00997AB5"/>
    <w:rsid w:val="009A1D1F"/>
    <w:rsid w:val="009E5B8E"/>
    <w:rsid w:val="009F4805"/>
    <w:rsid w:val="009F72FD"/>
    <w:rsid w:val="00A12426"/>
    <w:rsid w:val="00A46819"/>
    <w:rsid w:val="00A60151"/>
    <w:rsid w:val="00A832DA"/>
    <w:rsid w:val="00A97F30"/>
    <w:rsid w:val="00AA73B1"/>
    <w:rsid w:val="00AC52B6"/>
    <w:rsid w:val="00AF5DC3"/>
    <w:rsid w:val="00B06A4A"/>
    <w:rsid w:val="00B47E7E"/>
    <w:rsid w:val="00C2565F"/>
    <w:rsid w:val="00C407AD"/>
    <w:rsid w:val="00C560F9"/>
    <w:rsid w:val="00C70A0D"/>
    <w:rsid w:val="00CD2147"/>
    <w:rsid w:val="00CF015B"/>
    <w:rsid w:val="00CF0C31"/>
    <w:rsid w:val="00CF31C3"/>
    <w:rsid w:val="00CF4D46"/>
    <w:rsid w:val="00CF7A36"/>
    <w:rsid w:val="00D14F55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F11520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778"/>
  <w15:chartTrackingRefBased/>
  <w15:docId w15:val="{A7BDA651-C28F-4ED0-B83C-56B186D6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BFA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B4BF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0B4BFA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B4BFA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B4BFA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B4BFA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B4BFA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B4BFA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B4BFA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B4BFA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0B4BF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B4B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B4BF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B4BFA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B4BFA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B4BFA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B4BFA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B4BFA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B4BFA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B4BF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B4BF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B4BFA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B4BFA"/>
  </w:style>
  <w:style w:type="paragraph" w:styleId="Caption">
    <w:name w:val="caption"/>
    <w:basedOn w:val="Normal"/>
    <w:next w:val="BodyText"/>
    <w:uiPriority w:val="11"/>
    <w:rsid w:val="000B4BFA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B4BF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B4BF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B4BFA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B4BF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B4BFA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B4BF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B4BFA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B4BF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B4BF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B4BF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B4BFA"/>
    <w:rPr>
      <w:i/>
      <w:iCs/>
    </w:rPr>
  </w:style>
  <w:style w:type="character" w:styleId="Emphasis">
    <w:name w:val="Emphasis"/>
    <w:basedOn w:val="DefaultParagraphFont"/>
    <w:uiPriority w:val="4"/>
    <w:qFormat/>
    <w:rsid w:val="000B4BFA"/>
    <w:rPr>
      <w:i/>
      <w:iCs/>
    </w:rPr>
  </w:style>
  <w:style w:type="character" w:styleId="Strong">
    <w:name w:val="Strong"/>
    <w:basedOn w:val="DefaultParagraphFont"/>
    <w:uiPriority w:val="4"/>
    <w:qFormat/>
    <w:rsid w:val="000B4BFA"/>
    <w:rPr>
      <w:b/>
      <w:bCs/>
    </w:rPr>
  </w:style>
  <w:style w:type="paragraph" w:styleId="ListParagraph">
    <w:name w:val="List Paragraph"/>
    <w:basedOn w:val="Normal"/>
    <w:uiPriority w:val="6"/>
    <w:qFormat/>
    <w:rsid w:val="000B4BF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B4BFA"/>
  </w:style>
  <w:style w:type="paragraph" w:styleId="EndnoteText">
    <w:name w:val="endnote text"/>
    <w:basedOn w:val="Normal"/>
    <w:link w:val="EndnoteTextChar"/>
    <w:uiPriority w:val="10"/>
    <w:rsid w:val="000B4BFA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B4BFA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B4BF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B4BFA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B4BF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F58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2A6F5434D64A96B622ACF511569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BD538-5213-4E2F-B7E5-6250E2CBACE2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FE1A8E57AFD46AD92EF9A289D360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184D4-F2D7-42EB-97B4-B5E2EB4044EA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9308FD5DBBF42E6BA5D886DBFCD7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45852-3F01-4C00-AA1B-D5602B80901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4F66A3F9CD40C8BB42C18F053E1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49C4D-2008-4187-97CF-60D3F49910B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6B9DB57517E4D669E65EBBA5DC3C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6429-A5B3-4900-870B-56B22083022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F472E7A68D845079742499EDB53B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3E0E2-E2CC-4119-99AF-00B4E9A197AE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B34B965A3F940D895ECBEBE124C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78102-73DF-4D72-B006-99A1E22CD59E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A7F1629FF3E4812A5367421C0B66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91C6A-F34E-4270-85C2-3BA9FBC727E5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9D9C07557E147EEB0F09993D47DF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122E3-352C-4833-9CE6-5F01D2B0C978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C443C963ECF4E8088B3745745D62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DE0D9-4A88-47AD-957C-898CC68ACA10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B29E46EDAED4C7A8AC990EBC321A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5C9B0-C4DB-4A1D-995E-5E7C102E638C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6FED11AEB804C868C965C271C70B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4B1B3-6138-4D96-95B9-A82DC6029057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39"/>
    <w:rsid w:val="00047E3A"/>
    <w:rsid w:val="000B4839"/>
    <w:rsid w:val="00173762"/>
    <w:rsid w:val="00285049"/>
    <w:rsid w:val="00390735"/>
    <w:rsid w:val="00400DF1"/>
    <w:rsid w:val="00495691"/>
    <w:rsid w:val="004D4766"/>
    <w:rsid w:val="005576F1"/>
    <w:rsid w:val="00730FEA"/>
    <w:rsid w:val="00903B58"/>
    <w:rsid w:val="009726E0"/>
    <w:rsid w:val="009C3847"/>
    <w:rsid w:val="00AA73B1"/>
    <w:rsid w:val="00BB4BAC"/>
    <w:rsid w:val="00BE6777"/>
    <w:rsid w:val="00CF7A36"/>
    <w:rsid w:val="00D525CA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0FE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20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Gr andpa</cp:lastModifiedBy>
  <cp:revision>20</cp:revision>
  <dcterms:created xsi:type="dcterms:W3CDTF">2024-07-23T17:42:00Z</dcterms:created>
  <dcterms:modified xsi:type="dcterms:W3CDTF">2026-05-25T20:44:00Z</dcterms:modified>
</cp:coreProperties>
</file>