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noProof/>
          <w:rtl/>
          <w:lang w:bidi="fa-IR"/>
        </w:rPr>
        <w:tag w:val="_field_Icon_University"/>
        <w:id w:val="1668127111"/>
        <w:picture/>
      </w:sdtPr>
      <w:sdtContent>
        <w:p w14:paraId="398C0F50" w14:textId="7E6E14FE" w:rsidR="00F85E51" w:rsidRPr="00F85E51" w:rsidRDefault="00583148" w:rsidP="00260B1D">
          <w:pPr>
            <w:spacing w:after="0" w:afterAutospacing="0" w:line="264" w:lineRule="auto"/>
            <w:contextualSpacing/>
            <w:jc w:val="center"/>
            <w:rPr>
              <w:rtl/>
            </w:rPr>
          </w:pPr>
          <w:r w:rsidRPr="00F85E51">
            <w:rPr>
              <w:noProof/>
              <w:lang w:bidi="fa-IR"/>
            </w:rPr>
            <w:drawing>
              <wp:inline distT="0" distB="0" distL="0" distR="0" wp14:anchorId="602851DA" wp14:editId="1E939C2C">
                <wp:extent cx="531553" cy="1781175"/>
                <wp:effectExtent l="0" t="0" r="1905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8453" cy="18042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b/>
          <w:bCs/>
          <w:sz w:val="26"/>
          <w:szCs w:val="26"/>
          <w:rtl/>
        </w:rPr>
        <w:tag w:val="_field_University_Fa"/>
        <w:id w:val="2106070610"/>
        <w:placeholder>
          <w:docPart w:val="B3AAEDAB6B7F4D228DF96A8061B956E5"/>
        </w:placeholder>
      </w:sdtPr>
      <w:sdtEndPr>
        <w:rPr>
          <w:rFonts w:hint="cs"/>
        </w:rPr>
      </w:sdtEndPr>
      <w:sdtContent>
        <w:p w14:paraId="4D3442A2" w14:textId="784BFA1E" w:rsidR="00F85E51" w:rsidRPr="00F85E51" w:rsidRDefault="003908B6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26"/>
              <w:szCs w:val="26"/>
              <w:rtl/>
            </w:rPr>
          </w:pPr>
          <w:r>
            <w:rPr>
              <w:rFonts w:hint="cs"/>
              <w:b/>
              <w:bCs/>
              <w:sz w:val="26"/>
              <w:szCs w:val="26"/>
              <w:rtl/>
            </w:rPr>
            <w:t>دانشگاه</w:t>
          </w:r>
          <w:r w:rsidR="00583148">
            <w:rPr>
              <w:rFonts w:hint="cs"/>
              <w:b/>
              <w:bCs/>
              <w:sz w:val="26"/>
              <w:szCs w:val="26"/>
              <w:rtl/>
            </w:rPr>
            <w:t xml:space="preserve"> جامع علمی</w:t>
          </w:r>
          <w:r w:rsidR="00E2548F">
            <w:rPr>
              <w:rFonts w:hint="cs"/>
              <w:b/>
              <w:bCs/>
              <w:sz w:val="26"/>
              <w:szCs w:val="26"/>
              <w:rtl/>
            </w:rPr>
            <w:t>-</w:t>
          </w:r>
          <w:r w:rsidR="00583148">
            <w:rPr>
              <w:rFonts w:hint="cs"/>
              <w:b/>
              <w:bCs/>
              <w:sz w:val="26"/>
              <w:szCs w:val="26"/>
              <w:rtl/>
            </w:rPr>
            <w:t>کاربردی</w:t>
          </w:r>
        </w:p>
      </w:sdtContent>
    </w:sdt>
    <w:sdt>
      <w:sdtPr>
        <w:rPr>
          <w:b/>
          <w:bCs/>
          <w:sz w:val="22"/>
          <w:szCs w:val="24"/>
          <w:rtl/>
        </w:rPr>
        <w:tag w:val="_field_Department_Fa"/>
        <w:id w:val="-1119136190"/>
        <w:placeholder>
          <w:docPart w:val="304F6560D06E4BCC95A55388F0C231DF"/>
        </w:placeholder>
      </w:sdtPr>
      <w:sdtContent>
        <w:p w14:paraId="68ED2122" w14:textId="559AE0DB" w:rsidR="00F85E51" w:rsidRPr="00E30560" w:rsidRDefault="00583148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22"/>
              <w:szCs w:val="24"/>
              <w:rtl/>
            </w:rPr>
          </w:pPr>
          <w:r>
            <w:rPr>
              <w:rFonts w:hint="cs"/>
              <w:b/>
              <w:bCs/>
              <w:sz w:val="22"/>
              <w:szCs w:val="24"/>
              <w:rtl/>
            </w:rPr>
            <w:t>واحد استان یزد</w:t>
          </w:r>
          <w:r w:rsidR="00D86DBF">
            <w:rPr>
              <w:rFonts w:hint="cs"/>
              <w:b/>
              <w:bCs/>
              <w:sz w:val="22"/>
              <w:szCs w:val="24"/>
              <w:rtl/>
            </w:rPr>
            <w:t xml:space="preserve"> (فیلد واحد)</w:t>
          </w:r>
        </w:p>
      </w:sdtContent>
    </w:sdt>
    <w:sdt>
      <w:sdtPr>
        <w:rPr>
          <w:b/>
          <w:bCs/>
          <w:sz w:val="22"/>
          <w:szCs w:val="24"/>
          <w:rtl/>
        </w:rPr>
        <w:tag w:val="_field_Group_Fa"/>
        <w:id w:val="1582329962"/>
        <w:placeholder>
          <w:docPart w:val="88F10C87D46C4922AD4CCEAC3F6D6F81"/>
        </w:placeholder>
      </w:sdtPr>
      <w:sdtContent>
        <w:p w14:paraId="6C1CFED9" w14:textId="16F79395" w:rsidR="00F85E51" w:rsidRPr="00E30560" w:rsidRDefault="00583148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22"/>
              <w:szCs w:val="24"/>
              <w:rtl/>
            </w:rPr>
          </w:pPr>
          <w:r w:rsidRPr="00583148">
            <w:rPr>
              <w:b/>
              <w:bCs/>
              <w:sz w:val="22"/>
              <w:szCs w:val="24"/>
              <w:rtl/>
            </w:rPr>
            <w:t>مرکز آموزش علم</w:t>
          </w:r>
          <w:r w:rsidRPr="00583148">
            <w:rPr>
              <w:rFonts w:hint="cs"/>
              <w:b/>
              <w:bCs/>
              <w:sz w:val="22"/>
              <w:szCs w:val="24"/>
              <w:rtl/>
            </w:rPr>
            <w:t>ی</w:t>
          </w:r>
          <w:r w:rsidRPr="00583148">
            <w:rPr>
              <w:b/>
              <w:bCs/>
              <w:sz w:val="22"/>
              <w:szCs w:val="24"/>
              <w:rtl/>
            </w:rPr>
            <w:t xml:space="preserve"> کاربرد</w:t>
          </w:r>
          <w:r w:rsidRPr="00583148">
            <w:rPr>
              <w:rFonts w:hint="cs"/>
              <w:b/>
              <w:bCs/>
              <w:sz w:val="22"/>
              <w:szCs w:val="24"/>
              <w:rtl/>
            </w:rPr>
            <w:t>ی</w:t>
          </w:r>
          <w:r w:rsidRPr="00583148">
            <w:rPr>
              <w:b/>
              <w:bCs/>
              <w:sz w:val="22"/>
              <w:szCs w:val="24"/>
              <w:rtl/>
            </w:rPr>
            <w:t xml:space="preserve"> شرکت شهرک ها</w:t>
          </w:r>
          <w:r w:rsidRPr="00583148">
            <w:rPr>
              <w:rFonts w:hint="cs"/>
              <w:b/>
              <w:bCs/>
              <w:sz w:val="22"/>
              <w:szCs w:val="24"/>
              <w:rtl/>
            </w:rPr>
            <w:t>ی</w:t>
          </w:r>
          <w:r w:rsidRPr="00583148">
            <w:rPr>
              <w:b/>
              <w:bCs/>
              <w:sz w:val="22"/>
              <w:szCs w:val="24"/>
              <w:rtl/>
            </w:rPr>
            <w:t xml:space="preserve"> صنعت</w:t>
          </w:r>
          <w:r w:rsidRPr="00583148">
            <w:rPr>
              <w:rFonts w:hint="cs"/>
              <w:b/>
              <w:bCs/>
              <w:sz w:val="22"/>
              <w:szCs w:val="24"/>
              <w:rtl/>
            </w:rPr>
            <w:t>ی</w:t>
          </w:r>
          <w:r w:rsidRPr="00583148">
            <w:rPr>
              <w:b/>
              <w:bCs/>
              <w:sz w:val="22"/>
              <w:szCs w:val="24"/>
              <w:rtl/>
            </w:rPr>
            <w:t xml:space="preserve"> اردکان</w:t>
          </w:r>
          <w:r w:rsidR="00D86DBF">
            <w:rPr>
              <w:rFonts w:hint="cs"/>
              <w:b/>
              <w:bCs/>
              <w:sz w:val="22"/>
              <w:szCs w:val="24"/>
              <w:rtl/>
            </w:rPr>
            <w:t xml:space="preserve"> (فیلد مرکز آموزشی)</w:t>
          </w:r>
        </w:p>
      </w:sdtContent>
    </w:sdt>
    <w:p w14:paraId="072EFA93" w14:textId="77777777" w:rsidR="00F85E51" w:rsidRPr="00D31149" w:rsidRDefault="00F85E51" w:rsidP="00260B1D">
      <w:pPr>
        <w:spacing w:after="0" w:afterAutospacing="0" w:line="264" w:lineRule="auto"/>
        <w:contextualSpacing/>
        <w:jc w:val="center"/>
        <w:rPr>
          <w:sz w:val="20"/>
          <w:szCs w:val="20"/>
          <w:rtl/>
          <w:lang w:bidi="fa-IR"/>
        </w:rPr>
      </w:pPr>
    </w:p>
    <w:p w14:paraId="304F89CF" w14:textId="58598F58" w:rsidR="00F85E51" w:rsidRPr="00F85E51" w:rsidRDefault="00000000" w:rsidP="00260B1D">
      <w:pPr>
        <w:spacing w:after="0" w:afterAutospacing="0" w:line="264" w:lineRule="auto"/>
        <w:contextualSpacing/>
        <w:jc w:val="center"/>
        <w:rPr>
          <w:b/>
          <w:bCs/>
          <w:sz w:val="30"/>
          <w:szCs w:val="30"/>
          <w:rtl/>
        </w:rPr>
      </w:pPr>
      <w:sdt>
        <w:sdtPr>
          <w:rPr>
            <w:rFonts w:hint="cs"/>
            <w:b/>
            <w:bCs/>
            <w:sz w:val="26"/>
            <w:szCs w:val="26"/>
            <w:rtl/>
          </w:rPr>
          <w:tag w:val="_field_Type_Fa"/>
          <w:id w:val="912582216"/>
          <w:placeholder>
            <w:docPart w:val="B030A7FFCCDD44DDBDCB5A4CF651FFEF"/>
          </w:placeholder>
        </w:sdtPr>
        <w:sdtContent>
          <w:r w:rsidR="00D86DBF" w:rsidRPr="000C5A77">
            <w:rPr>
              <w:rFonts w:hint="cs"/>
              <w:b/>
              <w:bCs/>
              <w:sz w:val="26"/>
              <w:szCs w:val="26"/>
              <w:rtl/>
            </w:rPr>
            <w:t>کارشناسی ناپیوسته (فیلد مقطع تحصیلی)</w:t>
          </w:r>
        </w:sdtContent>
      </w:sdt>
      <w:r w:rsidR="00F85E51" w:rsidRPr="00F85E51">
        <w:rPr>
          <w:b/>
          <w:bCs/>
          <w:sz w:val="30"/>
          <w:szCs w:val="30"/>
          <w:rtl/>
        </w:rPr>
        <w:t xml:space="preserve"> </w:t>
      </w:r>
      <w:sdt>
        <w:sdtPr>
          <w:rPr>
            <w:b/>
            <w:bCs/>
            <w:sz w:val="26"/>
            <w:szCs w:val="26"/>
            <w:rtl/>
          </w:rPr>
          <w:tag w:val="_field_AcademicDegree_Fa"/>
          <w:id w:val="1315831310"/>
          <w:placeholder>
            <w:docPart w:val="1EB723B03A5A4423A70ED9012DC9F80D"/>
          </w:placeholder>
        </w:sdtPr>
        <w:sdtEndPr>
          <w:rPr>
            <w:rFonts w:hint="cs"/>
          </w:rPr>
        </w:sdtEndPr>
        <w:sdtContent>
          <w:r w:rsidR="00D86DBF" w:rsidRPr="000C5A77">
            <w:rPr>
              <w:rFonts w:hint="cs"/>
              <w:b/>
              <w:bCs/>
              <w:sz w:val="26"/>
              <w:szCs w:val="26"/>
              <w:rtl/>
            </w:rPr>
            <w:t>فیلد رشته تحصیلی</w:t>
          </w:r>
        </w:sdtContent>
      </w:sdt>
    </w:p>
    <w:p w14:paraId="76668AB6" w14:textId="53EDCF52" w:rsidR="00F85E51" w:rsidRPr="00F85E51" w:rsidRDefault="00000000" w:rsidP="00260B1D">
      <w:pPr>
        <w:spacing w:after="0" w:afterAutospacing="0" w:line="264" w:lineRule="auto"/>
        <w:contextualSpacing/>
        <w:jc w:val="center"/>
        <w:rPr>
          <w:b/>
          <w:bCs/>
          <w:rtl/>
        </w:rPr>
      </w:pPr>
      <w:sdt>
        <w:sdtPr>
          <w:rPr>
            <w:b/>
            <w:bCs/>
            <w:rtl/>
          </w:rPr>
          <w:tag w:val="_field_FieldOfStudy_Fa"/>
          <w:id w:val="1751541945"/>
          <w:placeholder>
            <w:docPart w:val="7D762E43FB324E75A8A90865EDF3589D"/>
          </w:placeholder>
        </w:sdtPr>
        <w:sdtEndPr>
          <w:rPr>
            <w:rFonts w:hint="cs"/>
          </w:rPr>
        </w:sdtEndPr>
        <w:sdtContent>
          <w:r w:rsidR="00D86DBF">
            <w:rPr>
              <w:rFonts w:hint="cs"/>
              <w:b/>
              <w:bCs/>
              <w:rtl/>
            </w:rPr>
            <w:t>فیلد عنوان کارورزی</w:t>
          </w:r>
        </w:sdtContent>
      </w:sdt>
    </w:p>
    <w:p w14:paraId="56E45104" w14:textId="77777777" w:rsidR="00F85E51" w:rsidRPr="00D31149" w:rsidRDefault="00F85E51" w:rsidP="00260B1D">
      <w:pPr>
        <w:spacing w:after="0" w:afterAutospacing="0" w:line="264" w:lineRule="auto"/>
        <w:contextualSpacing/>
        <w:jc w:val="center"/>
        <w:rPr>
          <w:sz w:val="20"/>
          <w:szCs w:val="20"/>
          <w:rtl/>
        </w:rPr>
      </w:pPr>
    </w:p>
    <w:p w14:paraId="4C2561EA" w14:textId="77777777" w:rsidR="00D86DBF" w:rsidRPr="00F85E51" w:rsidRDefault="00D86DBF" w:rsidP="00D86DBF">
      <w:pPr>
        <w:spacing w:after="0" w:afterAutospacing="0" w:line="264" w:lineRule="auto"/>
        <w:contextualSpacing/>
        <w:jc w:val="center"/>
        <w:rPr>
          <w:rtl/>
        </w:rPr>
      </w:pPr>
      <w:r>
        <w:rPr>
          <w:rFonts w:hint="cs"/>
          <w:rtl/>
        </w:rPr>
        <w:t>موضوع کارورزی:</w:t>
      </w:r>
    </w:p>
    <w:sdt>
      <w:sdtPr>
        <w:rPr>
          <w:b/>
          <w:bCs/>
          <w:sz w:val="36"/>
          <w:szCs w:val="36"/>
          <w:rtl/>
        </w:rPr>
        <w:tag w:val="_field_Title_Fa"/>
        <w:id w:val="-1844854484"/>
        <w:placeholder>
          <w:docPart w:val="285CFB0CC4D34906A3CA362DA71AF328"/>
        </w:placeholder>
      </w:sdtPr>
      <w:sdtContent>
        <w:p w14:paraId="512A38EE" w14:textId="477B8453" w:rsidR="00D86DBF" w:rsidRPr="000C5A77" w:rsidRDefault="00D86DBF" w:rsidP="00D86DBF">
          <w:pPr>
            <w:spacing w:after="0" w:afterAutospacing="0" w:line="264" w:lineRule="auto"/>
            <w:contextualSpacing/>
            <w:jc w:val="center"/>
            <w:rPr>
              <w:b/>
              <w:bCs/>
              <w:sz w:val="36"/>
              <w:szCs w:val="36"/>
              <w:rtl/>
            </w:rPr>
          </w:pPr>
          <w:r w:rsidRPr="000C5A77">
            <w:rPr>
              <w:rFonts w:hint="cs"/>
              <w:b/>
              <w:bCs/>
              <w:sz w:val="36"/>
              <w:szCs w:val="36"/>
              <w:rtl/>
            </w:rPr>
            <w:t>فیلد موضوع کارورزی</w:t>
          </w:r>
          <w:r w:rsidR="00D31149" w:rsidRPr="000C5A77">
            <w:rPr>
              <w:rFonts w:hint="cs"/>
              <w:b/>
              <w:bCs/>
              <w:sz w:val="36"/>
              <w:szCs w:val="36"/>
              <w:rtl/>
            </w:rPr>
            <w:t xml:space="preserve"> </w:t>
          </w:r>
        </w:p>
      </w:sdtContent>
    </w:sdt>
    <w:p w14:paraId="34FAF25A" w14:textId="48A074CA" w:rsidR="00D86DBF" w:rsidRPr="00F85E51" w:rsidRDefault="00D86DBF" w:rsidP="00D86DBF">
      <w:pPr>
        <w:spacing w:after="0" w:afterAutospacing="0" w:line="264" w:lineRule="auto"/>
        <w:contextualSpacing/>
        <w:jc w:val="center"/>
        <w:rPr>
          <w:rtl/>
        </w:rPr>
      </w:pPr>
      <w:r>
        <w:rPr>
          <w:rFonts w:hint="cs"/>
          <w:rtl/>
        </w:rPr>
        <w:t>محل کارورزی:</w:t>
      </w:r>
    </w:p>
    <w:sdt>
      <w:sdtPr>
        <w:rPr>
          <w:b/>
          <w:bCs/>
          <w:sz w:val="36"/>
          <w:szCs w:val="36"/>
          <w:rtl/>
        </w:rPr>
        <w:tag w:val="_field_Title_Fa"/>
        <w:id w:val="757802338"/>
        <w:placeholder>
          <w:docPart w:val="B163B0DDF813440C9918B614125C09DA"/>
        </w:placeholder>
      </w:sdtPr>
      <w:sdtContent>
        <w:p w14:paraId="1A304063" w14:textId="00E78EDA" w:rsidR="00D86DBF" w:rsidRPr="000C5A77" w:rsidRDefault="00D86DBF" w:rsidP="00D86DBF">
          <w:pPr>
            <w:spacing w:after="0" w:afterAutospacing="0" w:line="264" w:lineRule="auto"/>
            <w:contextualSpacing/>
            <w:jc w:val="center"/>
            <w:rPr>
              <w:b/>
              <w:bCs/>
              <w:sz w:val="36"/>
              <w:szCs w:val="36"/>
              <w:rtl/>
            </w:rPr>
          </w:pPr>
          <w:r w:rsidRPr="000C5A77">
            <w:rPr>
              <w:rFonts w:hint="cs"/>
              <w:b/>
              <w:bCs/>
              <w:sz w:val="36"/>
              <w:szCs w:val="36"/>
              <w:rtl/>
            </w:rPr>
            <w:t>فیلد محل کارورزی</w:t>
          </w:r>
        </w:p>
      </w:sdtContent>
    </w:sdt>
    <w:p w14:paraId="27D25B43" w14:textId="77777777" w:rsidR="00F85E51" w:rsidRPr="00D31149" w:rsidRDefault="00F85E51" w:rsidP="00260B1D">
      <w:pPr>
        <w:spacing w:after="0" w:afterAutospacing="0" w:line="264" w:lineRule="auto"/>
        <w:contextualSpacing/>
        <w:jc w:val="center"/>
        <w:rPr>
          <w:sz w:val="20"/>
          <w:szCs w:val="20"/>
          <w:rtl/>
        </w:rPr>
      </w:pPr>
    </w:p>
    <w:sdt>
      <w:sdtPr>
        <w:rPr>
          <w:rtl/>
        </w:rPr>
        <w:tag w:val="_field_Supervisor_Title_Fa"/>
        <w:id w:val="682173524"/>
        <w:placeholder>
          <w:docPart w:val="7C427412CF1D4B40B38824F7B7FF974F"/>
        </w:placeholder>
      </w:sdtPr>
      <w:sdtContent>
        <w:p w14:paraId="4C03E624" w14:textId="7EEAE178" w:rsidR="00F85E51" w:rsidRPr="000C5A77" w:rsidRDefault="00D86DBF" w:rsidP="00260B1D">
          <w:pPr>
            <w:spacing w:after="0" w:afterAutospacing="0" w:line="264" w:lineRule="auto"/>
            <w:contextualSpacing/>
            <w:jc w:val="center"/>
            <w:rPr>
              <w:rtl/>
            </w:rPr>
          </w:pPr>
          <w:r w:rsidRPr="000C5A77">
            <w:rPr>
              <w:rFonts w:hint="cs"/>
              <w:rtl/>
            </w:rPr>
            <w:t>مدرس</w:t>
          </w:r>
          <w:r w:rsidR="00F85E51" w:rsidRPr="000C5A77">
            <w:rPr>
              <w:rtl/>
            </w:rPr>
            <w:t>:</w:t>
          </w:r>
        </w:p>
      </w:sdtContent>
    </w:sdt>
    <w:sdt>
      <w:sdtPr>
        <w:rPr>
          <w:sz w:val="32"/>
          <w:szCs w:val="32"/>
          <w:rtl/>
        </w:rPr>
        <w:tag w:val="_field_Supervisor_Fa"/>
        <w:id w:val="-318030213"/>
        <w:placeholder>
          <w:docPart w:val="3D4DC6A50309446F9D5EAD0AEDB70D0B"/>
        </w:placeholder>
      </w:sdtPr>
      <w:sdtContent>
        <w:p w14:paraId="4CA0D3E3" w14:textId="4A22DD1A" w:rsidR="00F85E51" w:rsidRPr="000C5A77" w:rsidRDefault="000C5A77" w:rsidP="00260B1D">
          <w:pPr>
            <w:spacing w:after="0" w:afterAutospacing="0" w:line="264" w:lineRule="auto"/>
            <w:contextualSpacing/>
            <w:jc w:val="center"/>
            <w:rPr>
              <w:sz w:val="32"/>
              <w:szCs w:val="32"/>
              <w:rtl/>
            </w:rPr>
          </w:pPr>
          <w:r>
            <w:rPr>
              <w:rFonts w:hint="cs"/>
              <w:sz w:val="32"/>
              <w:szCs w:val="32"/>
              <w:rtl/>
            </w:rPr>
            <w:t>فیلد نام مدرس</w:t>
          </w:r>
        </w:p>
      </w:sdtContent>
    </w:sdt>
    <w:p w14:paraId="50ED7904" w14:textId="77777777" w:rsidR="00F85E51" w:rsidRPr="00D31149" w:rsidRDefault="00F85E51" w:rsidP="00260B1D">
      <w:pPr>
        <w:spacing w:after="0" w:afterAutospacing="0" w:line="264" w:lineRule="auto"/>
        <w:contextualSpacing/>
        <w:jc w:val="center"/>
        <w:rPr>
          <w:b/>
          <w:bCs/>
          <w:sz w:val="20"/>
          <w:szCs w:val="20"/>
          <w:rtl/>
        </w:rPr>
      </w:pPr>
    </w:p>
    <w:sdt>
      <w:sdtPr>
        <w:rPr>
          <w:rtl/>
        </w:rPr>
        <w:tag w:val="_field_Advisor_Title_Fa"/>
        <w:id w:val="-315411351"/>
        <w:placeholder>
          <w:docPart w:val="FE96C38C8EB343C0A906879C8CCB60A2"/>
        </w:placeholder>
      </w:sdtPr>
      <w:sdtContent>
        <w:p w14:paraId="41486838" w14:textId="27359871" w:rsidR="00F85E51" w:rsidRPr="000C5A77" w:rsidRDefault="00D86DBF" w:rsidP="00260B1D">
          <w:pPr>
            <w:spacing w:after="0" w:afterAutospacing="0" w:line="264" w:lineRule="auto"/>
            <w:contextualSpacing/>
            <w:jc w:val="center"/>
            <w:rPr>
              <w:rtl/>
            </w:rPr>
          </w:pPr>
          <w:r w:rsidRPr="000C5A77">
            <w:rPr>
              <w:rFonts w:hint="cs"/>
              <w:rtl/>
            </w:rPr>
            <w:t>مربی</w:t>
          </w:r>
          <w:r w:rsidR="00A331E7" w:rsidRPr="000C5A77">
            <w:rPr>
              <w:rFonts w:hint="cs"/>
              <w:rtl/>
            </w:rPr>
            <w:t>:</w:t>
          </w:r>
        </w:p>
      </w:sdtContent>
    </w:sdt>
    <w:sdt>
      <w:sdtPr>
        <w:rPr>
          <w:sz w:val="32"/>
          <w:szCs w:val="32"/>
          <w:rtl/>
        </w:rPr>
        <w:tag w:val="_field_Advisor_Fa"/>
        <w:id w:val="1561211839"/>
        <w:placeholder>
          <w:docPart w:val="61193DEEE1BB44B4A824310CB43CC09A"/>
        </w:placeholder>
      </w:sdtPr>
      <w:sdtContent>
        <w:p w14:paraId="11D2F70D" w14:textId="3553ABC5" w:rsidR="00F85E51" w:rsidRPr="000C5A77" w:rsidRDefault="000C5A77" w:rsidP="00E5278A">
          <w:pPr>
            <w:spacing w:after="0" w:afterAutospacing="0" w:line="264" w:lineRule="auto"/>
            <w:contextualSpacing/>
            <w:jc w:val="center"/>
            <w:rPr>
              <w:b/>
              <w:bCs/>
              <w:sz w:val="32"/>
              <w:szCs w:val="32"/>
              <w:rtl/>
            </w:rPr>
          </w:pPr>
          <w:r>
            <w:rPr>
              <w:rFonts w:hint="cs"/>
              <w:b/>
              <w:bCs/>
              <w:kern w:val="0"/>
              <w:sz w:val="32"/>
              <w:szCs w:val="32"/>
              <w:rtl/>
              <w14:ligatures w14:val="none"/>
            </w:rPr>
            <w:t>فیلد نام مربی</w:t>
          </w:r>
        </w:p>
      </w:sdtContent>
    </w:sdt>
    <w:p w14:paraId="655C64DE" w14:textId="77777777" w:rsidR="00F85E51" w:rsidRPr="00D31149" w:rsidRDefault="00F85E51" w:rsidP="00260B1D">
      <w:pPr>
        <w:spacing w:after="0" w:afterAutospacing="0" w:line="264" w:lineRule="auto"/>
        <w:contextualSpacing/>
        <w:jc w:val="center"/>
        <w:rPr>
          <w:b/>
          <w:bCs/>
          <w:sz w:val="20"/>
          <w:szCs w:val="20"/>
          <w:lang w:bidi="fa-IR"/>
        </w:rPr>
      </w:pPr>
    </w:p>
    <w:sdt>
      <w:sdtPr>
        <w:rPr>
          <w:rtl/>
        </w:rPr>
        <w:tag w:val="_field_Author_Title_Fa"/>
        <w:id w:val="2063437123"/>
        <w:placeholder>
          <w:docPart w:val="222FA21C36034CD3A0A7A0A8AA047BB8"/>
        </w:placeholder>
      </w:sdtPr>
      <w:sdtContent>
        <w:p w14:paraId="24968CDD" w14:textId="2204A7D6" w:rsidR="00F85E51" w:rsidRPr="000C5A77" w:rsidRDefault="00D86DBF" w:rsidP="00260B1D">
          <w:pPr>
            <w:spacing w:after="0" w:afterAutospacing="0" w:line="264" w:lineRule="auto"/>
            <w:contextualSpacing/>
            <w:jc w:val="center"/>
            <w:rPr>
              <w:rtl/>
            </w:rPr>
          </w:pPr>
          <w:r w:rsidRPr="000C5A77">
            <w:rPr>
              <w:rFonts w:hint="cs"/>
              <w:rtl/>
            </w:rPr>
            <w:t>کارورز</w:t>
          </w:r>
          <w:r w:rsidR="00F85E51" w:rsidRPr="000C5A77">
            <w:rPr>
              <w:rtl/>
            </w:rPr>
            <w:t>:</w:t>
          </w:r>
        </w:p>
      </w:sdtContent>
    </w:sdt>
    <w:sdt>
      <w:sdtPr>
        <w:rPr>
          <w:sz w:val="32"/>
          <w:szCs w:val="32"/>
          <w:rtl/>
        </w:rPr>
        <w:tag w:val="_field_Author_Fa"/>
        <w:id w:val="-1667398665"/>
        <w:placeholder>
          <w:docPart w:val="73090C285DDB4BC5AC86217E66526A6D"/>
        </w:placeholder>
      </w:sdtPr>
      <w:sdtEndPr>
        <w:rPr>
          <w:rFonts w:hint="eastAsia"/>
        </w:rPr>
      </w:sdtEndPr>
      <w:sdtContent>
        <w:p w14:paraId="1F8F5389" w14:textId="4E7ABC6B" w:rsidR="00F85E51" w:rsidRPr="000C5A77" w:rsidRDefault="00E30560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32"/>
              <w:szCs w:val="32"/>
            </w:rPr>
          </w:pPr>
          <w:r w:rsidRPr="000C5A77">
            <w:rPr>
              <w:rFonts w:hint="cs"/>
              <w:sz w:val="32"/>
              <w:szCs w:val="32"/>
              <w:rtl/>
            </w:rPr>
            <w:t>نام نگارنده</w:t>
          </w:r>
        </w:p>
      </w:sdtContent>
    </w:sdt>
    <w:p w14:paraId="029E1451" w14:textId="77777777" w:rsidR="00D31149" w:rsidRPr="00D31149" w:rsidRDefault="00D31149" w:rsidP="00260B1D">
      <w:pPr>
        <w:spacing w:after="0" w:afterAutospacing="0" w:line="264" w:lineRule="auto"/>
        <w:contextualSpacing/>
        <w:jc w:val="center"/>
        <w:rPr>
          <w:b/>
          <w:bCs/>
          <w:sz w:val="20"/>
          <w:szCs w:val="20"/>
          <w:rtl/>
        </w:rPr>
      </w:pPr>
    </w:p>
    <w:p w14:paraId="5884676A" w14:textId="68904B1A" w:rsidR="00F85E51" w:rsidRPr="000C5A77" w:rsidRDefault="00D31149" w:rsidP="00260B1D">
      <w:pPr>
        <w:spacing w:after="0" w:afterAutospacing="0" w:line="264" w:lineRule="auto"/>
        <w:contextualSpacing/>
        <w:jc w:val="center"/>
        <w:rPr>
          <w:rtl/>
        </w:rPr>
      </w:pPr>
      <w:r w:rsidRPr="000C5A77">
        <w:rPr>
          <w:rFonts w:hint="cs"/>
          <w:rtl/>
        </w:rPr>
        <w:t>زمان انجام کارورزی:</w:t>
      </w:r>
    </w:p>
    <w:sdt>
      <w:sdtPr>
        <w:rPr>
          <w:sz w:val="32"/>
          <w:szCs w:val="32"/>
          <w:rtl/>
        </w:rPr>
        <w:tag w:val="_field_DefenseDate_Fa"/>
        <w:id w:val="-1514832526"/>
        <w:placeholder>
          <w:docPart w:val="3D9899DAED494D7484C764AAA17C1A87"/>
        </w:placeholder>
      </w:sdtPr>
      <w:sdtContent>
        <w:p w14:paraId="6A8033A2" w14:textId="7C173C33" w:rsidR="00F85E51" w:rsidRPr="000C5A77" w:rsidRDefault="00D00B48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32"/>
              <w:szCs w:val="32"/>
              <w:rtl/>
            </w:rPr>
          </w:pPr>
          <w:r w:rsidRPr="000C5A77">
            <w:rPr>
              <w:rFonts w:hint="cs"/>
              <w:sz w:val="32"/>
              <w:szCs w:val="32"/>
              <w:rtl/>
            </w:rPr>
            <w:t xml:space="preserve">تاریخ </w:t>
          </w:r>
          <w:r w:rsidR="000C5A77" w:rsidRPr="000C5A77">
            <w:rPr>
              <w:rFonts w:hint="cs"/>
              <w:sz w:val="32"/>
              <w:szCs w:val="32"/>
              <w:rtl/>
            </w:rPr>
            <w:t>ارائه</w:t>
          </w:r>
        </w:p>
      </w:sdtContent>
    </w:sdt>
    <w:p w14:paraId="23D681BC" w14:textId="77777777" w:rsidR="00522F46" w:rsidRPr="00C407AD" w:rsidRDefault="00522F46" w:rsidP="00260B1D">
      <w:pPr>
        <w:spacing w:after="0" w:afterAutospacing="0" w:line="264" w:lineRule="auto"/>
        <w:contextualSpacing/>
        <w:rPr>
          <w:lang w:bidi="fa-IR"/>
        </w:rPr>
      </w:pPr>
    </w:p>
    <w:sectPr w:rsidR="00522F46" w:rsidRPr="00C407AD" w:rsidSect="00D87BBC">
      <w:headerReference w:type="default" r:id="rId8"/>
      <w:footerReference w:type="default" r:id="rId9"/>
      <w:pgSz w:w="11907" w:h="16839" w:code="9"/>
      <w:pgMar w:top="1701" w:right="2268" w:bottom="1418" w:left="1418" w:header="1021" w:footer="1021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871A9" w14:textId="77777777" w:rsidR="00D50670" w:rsidRDefault="00D50670" w:rsidP="00522F46">
      <w:pPr>
        <w:spacing w:before="0" w:after="0"/>
      </w:pPr>
      <w:r>
        <w:separator/>
      </w:r>
    </w:p>
  </w:endnote>
  <w:endnote w:type="continuationSeparator" w:id="0">
    <w:p w14:paraId="16C88FD0" w14:textId="77777777" w:rsidR="00D50670" w:rsidRDefault="00D50670" w:rsidP="00522F4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62E40" w14:textId="3DE4C90A" w:rsidR="00522F46" w:rsidRDefault="00522F46">
    <w:pPr>
      <w:pStyle w:val="Footer"/>
    </w:pPr>
    <w:r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A5225" w14:textId="77777777" w:rsidR="00D50670" w:rsidRDefault="00D50670" w:rsidP="00522F46">
      <w:pPr>
        <w:spacing w:before="0" w:after="0"/>
      </w:pPr>
      <w:r>
        <w:separator/>
      </w:r>
    </w:p>
  </w:footnote>
  <w:footnote w:type="continuationSeparator" w:id="0">
    <w:p w14:paraId="5AE6517C" w14:textId="77777777" w:rsidR="00D50670" w:rsidRDefault="00D50670" w:rsidP="00522F4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93F9B" w14:textId="548261F2" w:rsidR="00522F46" w:rsidRDefault="00522F46" w:rsidP="00522F46">
    <w:pPr>
      <w:pStyle w:val="Header"/>
    </w:pPr>
    <w: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F370BAD4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attachedTemplate r:id="rId1"/>
  <w:linkStyles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SiktiPguVg4ztol7CW5mVy0mFNSgPe171HxYzAdBRFZbeGeNDs02vcaKY8qPEBrr" w:val="tD/V/zJyCaGxlp+ilGpTRw=="/>
  </w:docVars>
  <w:rsids>
    <w:rsidRoot w:val="00225C25"/>
    <w:rsid w:val="00015D9E"/>
    <w:rsid w:val="00032D15"/>
    <w:rsid w:val="00035715"/>
    <w:rsid w:val="000366E8"/>
    <w:rsid w:val="00066590"/>
    <w:rsid w:val="000B1874"/>
    <w:rsid w:val="000C5A77"/>
    <w:rsid w:val="000D5AED"/>
    <w:rsid w:val="00102153"/>
    <w:rsid w:val="00110259"/>
    <w:rsid w:val="00167075"/>
    <w:rsid w:val="00173762"/>
    <w:rsid w:val="00185A42"/>
    <w:rsid w:val="00186440"/>
    <w:rsid w:val="00187C0C"/>
    <w:rsid w:val="00194B79"/>
    <w:rsid w:val="001B4BE4"/>
    <w:rsid w:val="001B7DEF"/>
    <w:rsid w:val="001C2D21"/>
    <w:rsid w:val="00205FDD"/>
    <w:rsid w:val="00213D0E"/>
    <w:rsid w:val="00225C25"/>
    <w:rsid w:val="002516AE"/>
    <w:rsid w:val="00260B1D"/>
    <w:rsid w:val="00281377"/>
    <w:rsid w:val="00290200"/>
    <w:rsid w:val="002A1718"/>
    <w:rsid w:val="002A25CE"/>
    <w:rsid w:val="002B154F"/>
    <w:rsid w:val="002C3292"/>
    <w:rsid w:val="002E5286"/>
    <w:rsid w:val="003248B6"/>
    <w:rsid w:val="003256BA"/>
    <w:rsid w:val="00340CBC"/>
    <w:rsid w:val="00352D06"/>
    <w:rsid w:val="00377411"/>
    <w:rsid w:val="00390735"/>
    <w:rsid w:val="003908B6"/>
    <w:rsid w:val="003A6448"/>
    <w:rsid w:val="003E713D"/>
    <w:rsid w:val="003F40A6"/>
    <w:rsid w:val="00400DF1"/>
    <w:rsid w:val="00436B94"/>
    <w:rsid w:val="00462A21"/>
    <w:rsid w:val="00470071"/>
    <w:rsid w:val="00483681"/>
    <w:rsid w:val="004916A6"/>
    <w:rsid w:val="004C1E32"/>
    <w:rsid w:val="004D5E84"/>
    <w:rsid w:val="004E5F9E"/>
    <w:rsid w:val="00522F46"/>
    <w:rsid w:val="00573E52"/>
    <w:rsid w:val="00583148"/>
    <w:rsid w:val="00597E3C"/>
    <w:rsid w:val="005A4640"/>
    <w:rsid w:val="005C1DCF"/>
    <w:rsid w:val="00636DAB"/>
    <w:rsid w:val="00653982"/>
    <w:rsid w:val="006608EA"/>
    <w:rsid w:val="00665CD9"/>
    <w:rsid w:val="006814EB"/>
    <w:rsid w:val="00691CAA"/>
    <w:rsid w:val="00693014"/>
    <w:rsid w:val="006A21E4"/>
    <w:rsid w:val="006A2718"/>
    <w:rsid w:val="006B0D92"/>
    <w:rsid w:val="006B6DE6"/>
    <w:rsid w:val="006C7932"/>
    <w:rsid w:val="006E4B4C"/>
    <w:rsid w:val="0070328B"/>
    <w:rsid w:val="007052EB"/>
    <w:rsid w:val="00723DBF"/>
    <w:rsid w:val="007254B4"/>
    <w:rsid w:val="00771734"/>
    <w:rsid w:val="00783EDF"/>
    <w:rsid w:val="007848BE"/>
    <w:rsid w:val="00795F16"/>
    <w:rsid w:val="007A2596"/>
    <w:rsid w:val="007B1341"/>
    <w:rsid w:val="007B65B4"/>
    <w:rsid w:val="007E4D44"/>
    <w:rsid w:val="007F2C8A"/>
    <w:rsid w:val="00844A3D"/>
    <w:rsid w:val="00864129"/>
    <w:rsid w:val="0088321D"/>
    <w:rsid w:val="00897696"/>
    <w:rsid w:val="008B366A"/>
    <w:rsid w:val="008B6B30"/>
    <w:rsid w:val="008B6C9E"/>
    <w:rsid w:val="008C1F3C"/>
    <w:rsid w:val="008E14EE"/>
    <w:rsid w:val="0090251D"/>
    <w:rsid w:val="00927D6D"/>
    <w:rsid w:val="00932885"/>
    <w:rsid w:val="00967C1D"/>
    <w:rsid w:val="009860D5"/>
    <w:rsid w:val="009A1D1F"/>
    <w:rsid w:val="009E5B8E"/>
    <w:rsid w:val="009F72FD"/>
    <w:rsid w:val="00A02446"/>
    <w:rsid w:val="00A05A1E"/>
    <w:rsid w:val="00A12426"/>
    <w:rsid w:val="00A14787"/>
    <w:rsid w:val="00A32412"/>
    <w:rsid w:val="00A331E7"/>
    <w:rsid w:val="00A34615"/>
    <w:rsid w:val="00A46819"/>
    <w:rsid w:val="00A60151"/>
    <w:rsid w:val="00A832DA"/>
    <w:rsid w:val="00A97F30"/>
    <w:rsid w:val="00AC52B6"/>
    <w:rsid w:val="00AC794E"/>
    <w:rsid w:val="00AD12F5"/>
    <w:rsid w:val="00AF5DC3"/>
    <w:rsid w:val="00B004DD"/>
    <w:rsid w:val="00B022BE"/>
    <w:rsid w:val="00B05B2E"/>
    <w:rsid w:val="00B06A4A"/>
    <w:rsid w:val="00B47E7E"/>
    <w:rsid w:val="00B67802"/>
    <w:rsid w:val="00B74F18"/>
    <w:rsid w:val="00BC26DD"/>
    <w:rsid w:val="00BD3104"/>
    <w:rsid w:val="00C2565F"/>
    <w:rsid w:val="00C407AD"/>
    <w:rsid w:val="00C70A0D"/>
    <w:rsid w:val="00CD2147"/>
    <w:rsid w:val="00CF015B"/>
    <w:rsid w:val="00CF0C31"/>
    <w:rsid w:val="00CF31C3"/>
    <w:rsid w:val="00CF4D46"/>
    <w:rsid w:val="00D00B48"/>
    <w:rsid w:val="00D036BF"/>
    <w:rsid w:val="00D0725F"/>
    <w:rsid w:val="00D2305B"/>
    <w:rsid w:val="00D23632"/>
    <w:rsid w:val="00D25110"/>
    <w:rsid w:val="00D26D23"/>
    <w:rsid w:val="00D31149"/>
    <w:rsid w:val="00D42146"/>
    <w:rsid w:val="00D50670"/>
    <w:rsid w:val="00D80BAD"/>
    <w:rsid w:val="00D86DBF"/>
    <w:rsid w:val="00D87BBC"/>
    <w:rsid w:val="00D938B1"/>
    <w:rsid w:val="00D9456C"/>
    <w:rsid w:val="00DB3AA4"/>
    <w:rsid w:val="00DD2845"/>
    <w:rsid w:val="00DE02B4"/>
    <w:rsid w:val="00E01CD0"/>
    <w:rsid w:val="00E10ED4"/>
    <w:rsid w:val="00E24FC8"/>
    <w:rsid w:val="00E2548F"/>
    <w:rsid w:val="00E30560"/>
    <w:rsid w:val="00E32BCC"/>
    <w:rsid w:val="00E51D65"/>
    <w:rsid w:val="00E5278A"/>
    <w:rsid w:val="00E67D15"/>
    <w:rsid w:val="00E81523"/>
    <w:rsid w:val="00E8205F"/>
    <w:rsid w:val="00EB3367"/>
    <w:rsid w:val="00EC5BD9"/>
    <w:rsid w:val="00F061A9"/>
    <w:rsid w:val="00F73C87"/>
    <w:rsid w:val="00F808FD"/>
    <w:rsid w:val="00F85E51"/>
    <w:rsid w:val="00F86744"/>
    <w:rsid w:val="00FA3604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46F57"/>
  <w15:chartTrackingRefBased/>
  <w15:docId w15:val="{3A544BF4-643B-4063-943D-2BC74DF99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5"/>
    <w:lsdException w:name="index heading" w:semiHidden="1" w:unhideWhenUsed="1"/>
    <w:lsdException w:name="caption" w:uiPriority="1"/>
    <w:lsdException w:name="table of figures" w:semiHidden="1" w:uiPriority="11" w:unhideWhenUsed="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semiHidden="1" w:uiPriority="14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367"/>
    <w:pPr>
      <w:spacing w:before="100" w:beforeAutospacing="1" w:after="100" w:line="240" w:lineRule="auto"/>
    </w:pPr>
  </w:style>
  <w:style w:type="paragraph" w:styleId="Heading1">
    <w:name w:val="heading 1"/>
    <w:basedOn w:val="Normal"/>
    <w:next w:val="Normal"/>
    <w:link w:val="Heading1Char"/>
    <w:uiPriority w:val="1"/>
    <w:qFormat/>
    <w:rsid w:val="00EB3367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/>
      <w:b/>
      <w:bCs/>
      <w:color w:val="000000"/>
      <w:sz w:val="32"/>
      <w:szCs w:val="36"/>
    </w:rPr>
  </w:style>
  <w:style w:type="paragraph" w:styleId="Heading2">
    <w:name w:val="heading 2"/>
    <w:basedOn w:val="Normal"/>
    <w:next w:val="BodyText"/>
    <w:link w:val="Heading2Char"/>
    <w:uiPriority w:val="1"/>
    <w:semiHidden/>
    <w:unhideWhenUsed/>
    <w:qFormat/>
    <w:rsid w:val="00EB3367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/>
      <w:b/>
      <w:bCs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EB3367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/>
      <w:b/>
      <w:bCs/>
      <w:color w:val="000000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EB3367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/>
      <w:b/>
      <w:bCs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EB3367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b/>
      <w:bCs/>
      <w:color w:val="000000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EB3367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b/>
      <w:bCs/>
      <w:color w:val="000000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EB3367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EB3367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EB3367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EB3367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EB336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EB3367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EB3367"/>
    <w:rPr>
      <w:rFonts w:eastAsiaTheme="majorEastAsia"/>
      <w:b/>
      <w:bCs/>
      <w:color w:val="00000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EB3367"/>
    <w:rPr>
      <w:rFonts w:eastAsiaTheme="majorEastAsia"/>
      <w:b/>
      <w:bCs/>
      <w:color w:val="00000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EB3367"/>
    <w:rPr>
      <w:rFonts w:eastAsiaTheme="majorEastAsia"/>
      <w:b/>
      <w:bCs/>
      <w:color w:val="000000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EB3367"/>
    <w:rPr>
      <w:rFonts w:eastAsiaTheme="majorEastAsia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EB3367"/>
    <w:rPr>
      <w:rFonts w:eastAsiaTheme="majorEastAsia"/>
      <w:b/>
      <w:bCs/>
      <w:color w:val="000000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EB3367"/>
    <w:rPr>
      <w:rFonts w:eastAsiaTheme="majorEastAsia"/>
      <w:b/>
      <w:bCs/>
      <w:color w:val="00000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EB3367"/>
    <w:rPr>
      <w:rFonts w:eastAsiaTheme="majorEastAsia"/>
      <w:b/>
      <w:bCs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EB3367"/>
    <w:rPr>
      <w:rFonts w:eastAsiaTheme="majorEastAsia"/>
      <w:b/>
      <w:bCs/>
      <w:color w:val="000000"/>
      <w:lang w:bidi="fa-IR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EB3367"/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customStyle="1" w:styleId="TitleChar">
    <w:name w:val="Title Char"/>
    <w:basedOn w:val="DefaultParagraphFont"/>
    <w:link w:val="Title"/>
    <w:uiPriority w:val="2"/>
    <w:rsid w:val="00EB3367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EB3367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EB3367"/>
    <w:pPr>
      <w:spacing w:before="0" w:beforeAutospacing="0" w:after="0" w:afterAutospacing="0" w:line="580" w:lineRule="exact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EB3367"/>
  </w:style>
  <w:style w:type="paragraph" w:styleId="Caption">
    <w:name w:val="caption"/>
    <w:basedOn w:val="Normal"/>
    <w:next w:val="BodyText"/>
    <w:uiPriority w:val="11"/>
    <w:rsid w:val="00EB3367"/>
    <w:pPr>
      <w:spacing w:after="580" w:afterAutospacing="0"/>
      <w:jc w:val="center"/>
    </w:pPr>
    <w:rPr>
      <w:sz w:val="22"/>
      <w:szCs w:val="24"/>
    </w:rPr>
  </w:style>
  <w:style w:type="paragraph" w:styleId="BlockText">
    <w:name w:val="Block Text"/>
    <w:basedOn w:val="Normal"/>
    <w:uiPriority w:val="5"/>
    <w:qFormat/>
    <w:rsid w:val="00EB3367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EB3367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EB3367"/>
    <w:rPr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EB3367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EB3367"/>
    <w:rPr>
      <w:sz w:val="22"/>
      <w:szCs w:val="24"/>
    </w:rPr>
  </w:style>
  <w:style w:type="paragraph" w:styleId="Header">
    <w:name w:val="header"/>
    <w:basedOn w:val="Normal"/>
    <w:link w:val="HeaderChar"/>
    <w:uiPriority w:val="9"/>
    <w:rsid w:val="00EB3367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EB3367"/>
    <w:rPr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EB3367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EB3367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EB3367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EB3367"/>
    <w:rPr>
      <w:i/>
      <w:iCs/>
    </w:rPr>
  </w:style>
  <w:style w:type="character" w:styleId="Emphasis">
    <w:name w:val="Emphasis"/>
    <w:basedOn w:val="DefaultParagraphFont"/>
    <w:uiPriority w:val="4"/>
    <w:qFormat/>
    <w:rsid w:val="00EB3367"/>
    <w:rPr>
      <w:i/>
      <w:iCs/>
    </w:rPr>
  </w:style>
  <w:style w:type="character" w:styleId="Strong">
    <w:name w:val="Strong"/>
    <w:basedOn w:val="DefaultParagraphFont"/>
    <w:uiPriority w:val="4"/>
    <w:qFormat/>
    <w:rsid w:val="00EB3367"/>
    <w:rPr>
      <w:b/>
      <w:bCs/>
    </w:rPr>
  </w:style>
  <w:style w:type="paragraph" w:styleId="ListParagraph">
    <w:name w:val="List Paragraph"/>
    <w:basedOn w:val="Normal"/>
    <w:uiPriority w:val="6"/>
    <w:qFormat/>
    <w:rsid w:val="00EB3367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EB3367"/>
  </w:style>
  <w:style w:type="paragraph" w:styleId="EndnoteText">
    <w:name w:val="endnote text"/>
    <w:basedOn w:val="Normal"/>
    <w:link w:val="EndnoteTextChar"/>
    <w:uiPriority w:val="10"/>
    <w:rsid w:val="00EB3367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10"/>
    <w:rsid w:val="00EB3367"/>
    <w:rPr>
      <w:sz w:val="20"/>
      <w:szCs w:val="20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EB3367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EB3367"/>
    <w:rPr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EB3367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E5278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YazdUniversity\YazdUniversity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3AAEDAB6B7F4D228DF96A8061B956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BD12CD-464B-467B-9AA1-3B9DC1AEA2F5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304F6560D06E4BCC95A55388F0C231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380AF0-A9BD-41B1-97B8-4303682A829F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88F10C87D46C4922AD4CCEAC3F6D6F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C56F11-CB3A-4D3F-8C65-05BFA782FB56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B030A7FFCCDD44DDBDCB5A4CF651FF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15BE13-5658-437A-A866-ABB2C35556F0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1EB723B03A5A4423A70ED9012DC9F8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99DF4A-DAB8-4171-91E6-2D87D3EDC572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7D762E43FB324E75A8A90865EDF358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61E66F-2D62-402F-909C-50CB1C5A0B6F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7C427412CF1D4B40B38824F7B7FF97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AD6790-1EED-408E-B495-6E144556E41B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3D4DC6A50309446F9D5EAD0AEDB70D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C1A0F9-3C5D-4E24-89EF-04916434A1C6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FE96C38C8EB343C0A906879C8CCB60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4F8191-2D41-4ACF-BA8E-357C6D2BA749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61193DEEE1BB44B4A824310CB43CC0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BF7055-F1C0-4164-B11A-F33936C72A6F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222FA21C36034CD3A0A7A0A8AA047B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FDD4A2-448C-4465-9A17-681E9E578CA6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73090C285DDB4BC5AC86217E66526A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169606-AFA5-4163-BAFB-4A88EDCACF12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3D9899DAED494D7484C764AAA17C1A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91DFD3-67F7-4878-9444-CF0DF647A699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285CFB0CC4D34906A3CA362DA71AF3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2B8BBD-FB1F-4793-8CC4-D6166C683FA8}"/>
      </w:docPartPr>
      <w:docPartBody>
        <w:p w:rsidR="00C930F3" w:rsidRDefault="006E4C4B" w:rsidP="006E4C4B">
          <w:pPr>
            <w:pStyle w:val="285CFB0CC4D34906A3CA362DA71AF328"/>
          </w:pPr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B163B0DDF813440C9918B614125C0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7A9975-60BE-4889-8808-726875DD553B}"/>
      </w:docPartPr>
      <w:docPartBody>
        <w:p w:rsidR="00C930F3" w:rsidRDefault="006E4C4B" w:rsidP="006E4C4B">
          <w:pPr>
            <w:pStyle w:val="B163B0DDF813440C9918B614125C09DA"/>
          </w:pPr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F2F"/>
    <w:rsid w:val="00015D9E"/>
    <w:rsid w:val="00035715"/>
    <w:rsid w:val="00052697"/>
    <w:rsid w:val="000859D1"/>
    <w:rsid w:val="00091D93"/>
    <w:rsid w:val="000B1874"/>
    <w:rsid w:val="000F4243"/>
    <w:rsid w:val="00173762"/>
    <w:rsid w:val="00195521"/>
    <w:rsid w:val="00196A93"/>
    <w:rsid w:val="001B4BE4"/>
    <w:rsid w:val="0021300D"/>
    <w:rsid w:val="00260555"/>
    <w:rsid w:val="002A1718"/>
    <w:rsid w:val="002E43C2"/>
    <w:rsid w:val="003059D0"/>
    <w:rsid w:val="00340CBC"/>
    <w:rsid w:val="00390735"/>
    <w:rsid w:val="003F71F1"/>
    <w:rsid w:val="00400DF1"/>
    <w:rsid w:val="00497B03"/>
    <w:rsid w:val="005357BD"/>
    <w:rsid w:val="005B6731"/>
    <w:rsid w:val="006608EA"/>
    <w:rsid w:val="006A21E4"/>
    <w:rsid w:val="006D0169"/>
    <w:rsid w:val="006E4C4B"/>
    <w:rsid w:val="0070328B"/>
    <w:rsid w:val="007F2C8A"/>
    <w:rsid w:val="007F538C"/>
    <w:rsid w:val="008364AA"/>
    <w:rsid w:val="00881F2F"/>
    <w:rsid w:val="009F1432"/>
    <w:rsid w:val="00A05A1E"/>
    <w:rsid w:val="00A717F6"/>
    <w:rsid w:val="00AC65CA"/>
    <w:rsid w:val="00AF6158"/>
    <w:rsid w:val="00B06836"/>
    <w:rsid w:val="00B40D11"/>
    <w:rsid w:val="00B8194B"/>
    <w:rsid w:val="00BE4C8A"/>
    <w:rsid w:val="00C930F3"/>
    <w:rsid w:val="00D036BF"/>
    <w:rsid w:val="00D0725F"/>
    <w:rsid w:val="00D21A0C"/>
    <w:rsid w:val="00E10ED4"/>
    <w:rsid w:val="00E541FA"/>
    <w:rsid w:val="00E56E8A"/>
    <w:rsid w:val="00E81523"/>
    <w:rsid w:val="00E82691"/>
    <w:rsid w:val="00EA4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E4C4B"/>
    <w:rPr>
      <w:color w:val="666666"/>
    </w:rPr>
  </w:style>
  <w:style w:type="paragraph" w:customStyle="1" w:styleId="285CFB0CC4D34906A3CA362DA71AF328">
    <w:name w:val="285CFB0CC4D34906A3CA362DA71AF328"/>
    <w:rsid w:val="006E4C4B"/>
    <w:pPr>
      <w:bidi/>
      <w:spacing w:line="278" w:lineRule="auto"/>
    </w:pPr>
    <w:rPr>
      <w:sz w:val="24"/>
      <w:szCs w:val="24"/>
      <w:lang w:bidi="fa-IR"/>
    </w:rPr>
  </w:style>
  <w:style w:type="paragraph" w:customStyle="1" w:styleId="B163B0DDF813440C9918B614125C09DA">
    <w:name w:val="B163B0DDF813440C9918B614125C09DA"/>
    <w:rsid w:val="006E4C4B"/>
    <w:pPr>
      <w:bidi/>
      <w:spacing w:line="278" w:lineRule="auto"/>
    </w:pPr>
    <w:rPr>
      <w:sz w:val="24"/>
      <w:szCs w:val="24"/>
      <w:lang w:bidi="fa-IR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YazdUniversity.dotm</Template>
  <TotalTime>97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Snmsoft Co.</cp:lastModifiedBy>
  <cp:revision>39</cp:revision>
  <dcterms:created xsi:type="dcterms:W3CDTF">2024-07-23T16:48:00Z</dcterms:created>
  <dcterms:modified xsi:type="dcterms:W3CDTF">2026-05-24T05:11:00Z</dcterms:modified>
</cp:coreProperties>
</file>