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784BFA1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E2548F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color w:val="EE0000"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7FD40FF8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color w:val="EE0000"/>
              <w:sz w:val="22"/>
              <w:szCs w:val="24"/>
              <w:rtl/>
            </w:rPr>
          </w:pPr>
          <w:r w:rsidRPr="002E7C3C">
            <w:rPr>
              <w:rFonts w:hint="cs"/>
              <w:b/>
              <w:bCs/>
              <w:sz w:val="22"/>
              <w:szCs w:val="24"/>
              <w:rtl/>
            </w:rPr>
            <w:t xml:space="preserve">فیلد </w:t>
          </w:r>
          <w:r w:rsidRPr="002E7C3C">
            <w:rPr>
              <w:rFonts w:hint="cs"/>
              <w:b/>
              <w:bCs/>
              <w:color w:val="EE0000"/>
              <w:sz w:val="22"/>
              <w:szCs w:val="24"/>
              <w:rtl/>
            </w:rPr>
            <w:t>واحد</w:t>
          </w:r>
        </w:p>
      </w:sdtContent>
    </w:sdt>
    <w:sdt>
      <w:sdtPr>
        <w:rPr>
          <w:b/>
          <w:bCs/>
          <w:color w:val="EE0000"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4F18526A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color w:val="EE0000"/>
              <w:sz w:val="22"/>
              <w:szCs w:val="24"/>
              <w:rtl/>
            </w:rPr>
          </w:pPr>
          <w:r w:rsidRPr="002E7C3C">
            <w:rPr>
              <w:rFonts w:hint="cs"/>
              <w:b/>
              <w:bCs/>
              <w:sz w:val="22"/>
              <w:szCs w:val="24"/>
              <w:rtl/>
            </w:rPr>
            <w:t xml:space="preserve">فیلد </w:t>
          </w:r>
          <w:r w:rsidRPr="002E7C3C">
            <w:rPr>
              <w:rFonts w:hint="cs"/>
              <w:b/>
              <w:bCs/>
              <w:color w:val="EE0000"/>
              <w:sz w:val="22"/>
              <w:szCs w:val="24"/>
              <w:rtl/>
            </w:rPr>
            <w:t>مرکز آموزشی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383FAC5A" w:rsidR="00F85E51" w:rsidRPr="00F85E51" w:rsidRDefault="00634DF1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D86DBF">
            <w:rPr>
              <w:rFonts w:hint="cs"/>
              <w:b/>
              <w:bCs/>
              <w:sz w:val="30"/>
              <w:szCs w:val="30"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sz w:val="30"/>
              <w:szCs w:val="30"/>
              <w:rtl/>
            </w:rPr>
            <w:t>مقطع تحصیلی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sz w:val="30"/>
              <w:szCs w:val="30"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sz w:val="30"/>
              <w:szCs w:val="30"/>
              <w:rtl/>
            </w:rPr>
            <w:t>رشته تحصیلی</w:t>
          </w:r>
        </w:sdtContent>
      </w:sdt>
    </w:p>
    <w:p w14:paraId="76668AB6" w14:textId="53EDCF52" w:rsidR="00F85E51" w:rsidRPr="00F85E51" w:rsidRDefault="00634DF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rtl/>
            </w:rPr>
            <w:t>عنوان کارورزی</w:t>
          </w:r>
        </w:sdtContent>
      </w:sdt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349A849D" w:rsidR="00D86DBF" w:rsidRPr="00F85E51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نام درس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40"/>
          <w:rtl/>
        </w:rPr>
        <w:tag w:val="_field_Title_Fa"/>
        <w:id w:val="-1844854484"/>
        <w:placeholder>
          <w:docPart w:val="285CFB0CC4D34906A3CA362DA71AF328"/>
        </w:placeholder>
      </w:sdtPr>
      <w:sdtEndPr/>
      <w:sdtContent>
        <w:p w14:paraId="512A38EE" w14:textId="28FAD28D" w:rsidR="00D86DBF" w:rsidRPr="00F85E51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 xml:space="preserve">فیلد </w:t>
          </w:r>
          <w:r w:rsidR="002E7C3C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>نام درس</w:t>
          </w:r>
          <w:r w:rsidR="00D31149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 xml:space="preserve"> </w:t>
          </w:r>
        </w:p>
      </w:sdtContent>
    </w:sdt>
    <w:p w14:paraId="6B079387" w14:textId="77777777" w:rsidR="002E7C3C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</w:p>
    <w:p w14:paraId="34FAF25A" w14:textId="3402D08D" w:rsidR="00D86DBF" w:rsidRPr="00F85E51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عنوان تحقیق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40"/>
          <w:rtl/>
        </w:rPr>
        <w:tag w:val="_field_Title_Fa"/>
        <w:id w:val="757802338"/>
        <w:placeholder>
          <w:docPart w:val="B163B0DDF813440C9918B614125C09DA"/>
        </w:placeholder>
      </w:sdtPr>
      <w:sdtEndPr/>
      <w:sdtContent>
        <w:p w14:paraId="1A304063" w14:textId="0FB5296C" w:rsidR="00D86DBF" w:rsidRPr="00F85E51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 xml:space="preserve">فیلد </w:t>
          </w:r>
          <w:r w:rsidR="002E7C3C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>عنوان تحقیق</w:t>
          </w:r>
        </w:p>
      </w:sdtContent>
    </w:sdt>
    <w:p w14:paraId="27D25B4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7EEAE178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2E7C3C">
            <w:rPr>
              <w:rFonts w:hint="cs"/>
              <w:rtl/>
            </w:rPr>
            <w:t>مدرس</w:t>
          </w:r>
          <w:r w:rsidR="00F85E51" w:rsidRPr="002E7C3C">
            <w:rPr>
              <w:rtl/>
            </w:rPr>
            <w:t>:</w:t>
          </w:r>
        </w:p>
      </w:sdtContent>
    </w:sdt>
    <w:sdt>
      <w:sdtPr>
        <w:rPr>
          <w:sz w:val="36"/>
          <w:szCs w:val="36"/>
          <w:rtl/>
        </w:rPr>
        <w:tag w:val="_field_Supervisor_Fa"/>
        <w:id w:val="-318030213"/>
        <w:placeholder>
          <w:docPart w:val="3D4DC6A50309446F9D5EAD0AEDB70D0B"/>
        </w:placeholder>
      </w:sdtPr>
      <w:sdtEndPr/>
      <w:sdtContent>
        <w:p w14:paraId="4CA0D3E3" w14:textId="66F4C8C7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sz w:val="36"/>
              <w:szCs w:val="36"/>
              <w:rtl/>
            </w:rPr>
          </w:pPr>
          <w:r w:rsidRPr="002E7C3C">
            <w:rPr>
              <w:rFonts w:hint="cs"/>
              <w:sz w:val="36"/>
              <w:szCs w:val="36"/>
              <w:rtl/>
            </w:rPr>
            <w:t xml:space="preserve">فیلد </w:t>
          </w:r>
          <w:r w:rsidRPr="002E7C3C">
            <w:rPr>
              <w:rFonts w:hint="cs"/>
              <w:color w:val="EE0000"/>
              <w:sz w:val="36"/>
              <w:szCs w:val="36"/>
              <w:rtl/>
            </w:rPr>
            <w:t>استاد درس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3367DB9C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2E7C3C">
            <w:rPr>
              <w:rFonts w:hint="cs"/>
              <w:rtl/>
            </w:rPr>
            <w:t>دانشجو</w:t>
          </w:r>
          <w:r w:rsidR="00F85E51" w:rsidRPr="002E7C3C">
            <w:rPr>
              <w:rtl/>
            </w:rPr>
            <w:t>:</w:t>
          </w:r>
        </w:p>
      </w:sdtContent>
    </w:sdt>
    <w:sdt>
      <w:sdtPr>
        <w:rPr>
          <w:sz w:val="36"/>
          <w:szCs w:val="36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26071665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</w:rPr>
          </w:pPr>
          <w:r w:rsidRPr="002E7C3C">
            <w:rPr>
              <w:rFonts w:hint="cs"/>
              <w:sz w:val="36"/>
              <w:szCs w:val="36"/>
              <w:rtl/>
            </w:rPr>
            <w:t xml:space="preserve">فیلد </w:t>
          </w:r>
          <w:r w:rsidR="00E30560" w:rsidRPr="002E7C3C">
            <w:rPr>
              <w:rFonts w:hint="cs"/>
              <w:color w:val="EE0000"/>
              <w:sz w:val="36"/>
              <w:szCs w:val="36"/>
              <w:rtl/>
            </w:rPr>
            <w:t>نام نگارنده</w:t>
          </w:r>
        </w:p>
      </w:sdtContent>
    </w:sdt>
    <w:p w14:paraId="029E1451" w14:textId="77777777" w:rsidR="00D31149" w:rsidRP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5A9516BC" w:rsidR="00F85E51" w:rsidRPr="002E7C3C" w:rsidRDefault="00D31149" w:rsidP="00260B1D">
      <w:pPr>
        <w:spacing w:after="0" w:afterAutospacing="0" w:line="264" w:lineRule="auto"/>
        <w:contextualSpacing/>
        <w:jc w:val="center"/>
        <w:rPr>
          <w:rtl/>
        </w:rPr>
      </w:pPr>
      <w:r w:rsidRPr="002E7C3C">
        <w:rPr>
          <w:rFonts w:hint="cs"/>
          <w:rtl/>
        </w:rPr>
        <w:t xml:space="preserve">زمان انجام </w:t>
      </w:r>
      <w:r w:rsidR="002E7C3C" w:rsidRPr="002E7C3C">
        <w:rPr>
          <w:rFonts w:hint="cs"/>
          <w:rtl/>
        </w:rPr>
        <w:t>تحقیق</w:t>
      </w:r>
      <w:r w:rsidRPr="002E7C3C">
        <w:rPr>
          <w:rFonts w:hint="cs"/>
          <w:rtl/>
        </w:rPr>
        <w:t>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24961226" w:rsidR="00F85E51" w:rsidRPr="002E7C3C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2E7C3C">
            <w:rPr>
              <w:rFonts w:hint="cs"/>
              <w:sz w:val="32"/>
              <w:szCs w:val="32"/>
              <w:rtl/>
            </w:rPr>
            <w:t xml:space="preserve">تاریخ 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9B21" w14:textId="77777777" w:rsidR="00634DF1" w:rsidRDefault="00634DF1" w:rsidP="00522F46">
      <w:pPr>
        <w:spacing w:before="0" w:after="0"/>
      </w:pPr>
      <w:r>
        <w:separator/>
      </w:r>
    </w:p>
  </w:endnote>
  <w:endnote w:type="continuationSeparator" w:id="0">
    <w:p w14:paraId="6EED3F93" w14:textId="77777777" w:rsidR="00634DF1" w:rsidRDefault="00634DF1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7C52" w14:textId="77777777" w:rsidR="00634DF1" w:rsidRDefault="00634DF1" w:rsidP="00522F46">
      <w:pPr>
        <w:spacing w:before="0" w:after="0"/>
      </w:pPr>
      <w:r>
        <w:separator/>
      </w:r>
    </w:p>
  </w:footnote>
  <w:footnote w:type="continuationSeparator" w:id="0">
    <w:p w14:paraId="787E808F" w14:textId="77777777" w:rsidR="00634DF1" w:rsidRDefault="00634DF1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1718"/>
    <w:rsid w:val="002A25CE"/>
    <w:rsid w:val="002B154F"/>
    <w:rsid w:val="002C3292"/>
    <w:rsid w:val="002E5286"/>
    <w:rsid w:val="002E7C3C"/>
    <w:rsid w:val="003248B6"/>
    <w:rsid w:val="003256BA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70071"/>
    <w:rsid w:val="00483681"/>
    <w:rsid w:val="004916A6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4DF1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2446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5B2E"/>
    <w:rsid w:val="00B06A4A"/>
    <w:rsid w:val="00B47E7E"/>
    <w:rsid w:val="00B67802"/>
    <w:rsid w:val="00B74F18"/>
    <w:rsid w:val="00BC26DD"/>
    <w:rsid w:val="00BD3104"/>
    <w:rsid w:val="00C2565F"/>
    <w:rsid w:val="00C407AD"/>
    <w:rsid w:val="00C70A0D"/>
    <w:rsid w:val="00CA7DF2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80BAD"/>
    <w:rsid w:val="00D86DBF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2548F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  <w:rsid w:val="00F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C930F3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163B0DDF813440C9918B614125C0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9975-60BE-4889-8808-726875DD553B}"/>
      </w:docPartPr>
      <w:docPartBody>
        <w:p w:rsidR="00C930F3" w:rsidRDefault="006E4C4B" w:rsidP="006E4C4B">
          <w:pPr>
            <w:pStyle w:val="B163B0DDF813440C9918B614125C09DA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A1718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6E4C4B"/>
    <w:rsid w:val="0070328B"/>
    <w:rsid w:val="007F2C8A"/>
    <w:rsid w:val="007F538C"/>
    <w:rsid w:val="008364AA"/>
    <w:rsid w:val="00881F2F"/>
    <w:rsid w:val="009F1432"/>
    <w:rsid w:val="00A05A1E"/>
    <w:rsid w:val="00A717F6"/>
    <w:rsid w:val="00AC65CA"/>
    <w:rsid w:val="00AF6158"/>
    <w:rsid w:val="00B06836"/>
    <w:rsid w:val="00B40D11"/>
    <w:rsid w:val="00BE4C8A"/>
    <w:rsid w:val="00C930F3"/>
    <w:rsid w:val="00D036BF"/>
    <w:rsid w:val="00D0725F"/>
    <w:rsid w:val="00D21A0C"/>
    <w:rsid w:val="00E10ED4"/>
    <w:rsid w:val="00E36D64"/>
    <w:rsid w:val="00E541FA"/>
    <w:rsid w:val="00E56E8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  <w:style w:type="paragraph" w:customStyle="1" w:styleId="B163B0DDF813440C9918B614125C09DA">
    <w:name w:val="B163B0DDF813440C9918B614125C09DA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104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Snmsoft Co.</cp:lastModifiedBy>
  <cp:revision>39</cp:revision>
  <dcterms:created xsi:type="dcterms:W3CDTF">2024-07-23T16:48:00Z</dcterms:created>
  <dcterms:modified xsi:type="dcterms:W3CDTF">2026-05-24T05:04:00Z</dcterms:modified>
</cp:coreProperties>
</file>